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154A" w14:textId="02604F6D" w:rsidR="007E5D2C" w:rsidRPr="00721866" w:rsidRDefault="007E5D2C">
      <w:pPr>
        <w:pStyle w:val="Encabezado"/>
        <w:tabs>
          <w:tab w:val="clear" w:pos="8640"/>
          <w:tab w:val="left" w:pos="5880"/>
          <w:tab w:val="right" w:pos="10080"/>
        </w:tabs>
        <w:rPr>
          <w:rFonts w:asciiTheme="minorHAnsi" w:hAnsiTheme="minorHAnsi" w:cs="Arial"/>
          <w:sz w:val="22"/>
          <w:szCs w:val="22"/>
        </w:rPr>
      </w:pPr>
      <w:r w:rsidRPr="00721866">
        <w:rPr>
          <w:rFonts w:asciiTheme="minorHAnsi" w:hAnsiTheme="minorHAnsi" w:cs="Arial"/>
          <w:sz w:val="22"/>
          <w:szCs w:val="22"/>
        </w:rPr>
        <w:tab/>
      </w:r>
      <w:r w:rsidRPr="00721866">
        <w:rPr>
          <w:rFonts w:asciiTheme="minorHAnsi" w:hAnsiTheme="minorHAnsi" w:cs="Arial"/>
          <w:sz w:val="22"/>
          <w:szCs w:val="22"/>
        </w:rPr>
        <w:tab/>
      </w:r>
      <w:r w:rsidRPr="00721866">
        <w:rPr>
          <w:rFonts w:asciiTheme="minorHAnsi" w:hAnsiTheme="minorHAnsi" w:cs="Arial"/>
          <w:sz w:val="22"/>
          <w:szCs w:val="22"/>
        </w:rPr>
        <w:tab/>
      </w:r>
    </w:p>
    <w:p w14:paraId="4DA18C07" w14:textId="77777777" w:rsidR="007E5D2C" w:rsidRPr="00721866" w:rsidRDefault="00362E84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  <w:r w:rsidRPr="00721866">
        <w:rPr>
          <w:rFonts w:asciiTheme="minorHAnsi" w:hAnsiTheme="minorHAnsi" w:cs="Arial"/>
          <w:sz w:val="22"/>
          <w:szCs w:val="22"/>
          <w:lang w:eastAsia="es-V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4BDAEA" wp14:editId="5F19F369">
                <wp:simplePos x="0" y="0"/>
                <wp:positionH relativeFrom="column">
                  <wp:posOffset>5715</wp:posOffset>
                </wp:positionH>
                <wp:positionV relativeFrom="paragraph">
                  <wp:posOffset>117475</wp:posOffset>
                </wp:positionV>
                <wp:extent cx="6903720" cy="228600"/>
                <wp:effectExtent l="5715" t="12700" r="5715" b="635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3720" cy="228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2CE24" w14:textId="77777777" w:rsidR="0030713E" w:rsidRPr="00721866" w:rsidRDefault="00A73590" w:rsidP="00410D40">
                            <w:pPr>
                              <w:pStyle w:val="Ttulo8"/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</w:pPr>
                            <w:r w:rsidRPr="00721866"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  <w:t>DESCRIPCIÓN DEL CARGO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4BDAEA" id="Rectangle 11" o:spid="_x0000_s1026" style="position:absolute;left:0;text-align:left;margin-left:.45pt;margin-top:9.25pt;width:543.6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" fillcolor="black">
                <v:textbox>
                  <w:txbxContent>
                    <w:p w14:paraId="3FF2CE24" w14:textId="77777777" w:rsidR="0030713E" w:rsidRPr="00721866" w:rsidRDefault="00A73590" w:rsidP="00410D40">
                      <w:pPr>
                        <w:pStyle w:val="Ttulo8"/>
                        <w:rPr>
                          <w:rFonts w:cs="Arial"/>
                          <w:i w:val="0"/>
                          <w:spacing w:val="20"/>
                          <w:sz w:val="22"/>
                        </w:rPr>
                      </w:pPr>
                      <w:r w:rsidRPr="00721866">
                        <w:rPr>
                          <w:rFonts w:cs="Arial"/>
                          <w:i w:val="0"/>
                          <w:spacing w:val="20"/>
                          <w:sz w:val="22"/>
                        </w:rPr>
                        <w:t>DESCRIPCIÓN DEL CARGO</w:t>
                      </w:r>
                    </w:p>
                  </w:txbxContent>
                </v:textbox>
              </v:rect>
            </w:pict>
          </mc:Fallback>
        </mc:AlternateContent>
      </w:r>
    </w:p>
    <w:p w14:paraId="4985C1B5" w14:textId="77777777" w:rsidR="007E5D2C" w:rsidRPr="00721866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</w:p>
    <w:p w14:paraId="2B651C70" w14:textId="77777777" w:rsidR="007E5D2C" w:rsidRPr="00721866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</w:p>
    <w:p w14:paraId="6100CCCD" w14:textId="77777777" w:rsidR="003472E1" w:rsidRPr="00721866" w:rsidRDefault="003472E1" w:rsidP="003472E1">
      <w:pPr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1E0" w:firstRow="1" w:lastRow="1" w:firstColumn="1" w:lastColumn="1" w:noHBand="0" w:noVBand="0"/>
      </w:tblPr>
      <w:tblGrid>
        <w:gridCol w:w="5400"/>
        <w:gridCol w:w="5004"/>
      </w:tblGrid>
      <w:tr w:rsidR="003472E1" w:rsidRPr="00721866" w14:paraId="44E51CEB" w14:textId="77777777" w:rsidTr="0070539E">
        <w:trPr>
          <w:jc w:val="center"/>
        </w:trPr>
        <w:tc>
          <w:tcPr>
            <w:tcW w:w="5400" w:type="dxa"/>
          </w:tcPr>
          <w:p w14:paraId="51996015" w14:textId="7715E7AC" w:rsidR="004261FF" w:rsidRPr="00721866" w:rsidRDefault="00A73590" w:rsidP="004261FF">
            <w:pPr>
              <w:shd w:val="clear" w:color="auto" w:fill="FFFFFF"/>
              <w:rPr>
                <w:rFonts w:cs="Arial"/>
                <w:b/>
                <w:color w:val="001D35"/>
                <w:sz w:val="24"/>
                <w:szCs w:val="24"/>
                <w:lang w:eastAsia="es-VE"/>
              </w:rPr>
            </w:pPr>
            <w:r w:rsidRPr="00721866">
              <w:rPr>
                <w:rFonts w:asciiTheme="minorHAnsi" w:hAnsiTheme="minorHAnsi" w:cs="Arial"/>
                <w:sz w:val="22"/>
                <w:szCs w:val="22"/>
              </w:rPr>
              <w:t xml:space="preserve">Título del cargo: </w:t>
            </w:r>
            <w:r w:rsidR="00721866" w:rsidRPr="00721866">
              <w:rPr>
                <w:rFonts w:asciiTheme="minorHAnsi" w:hAnsiTheme="minorHAnsi" w:cs="Arial"/>
                <w:sz w:val="22"/>
                <w:szCs w:val="22"/>
              </w:rPr>
              <w:t xml:space="preserve"> CARJERO </w:t>
            </w:r>
            <w:r w:rsidRPr="00721866">
              <w:rPr>
                <w:rFonts w:asciiTheme="minorHAnsi" w:hAnsiTheme="minorHAnsi" w:cs="Arial"/>
                <w:sz w:val="22"/>
                <w:szCs w:val="22"/>
              </w:rPr>
              <w:t xml:space="preserve">A) </w:t>
            </w:r>
          </w:p>
          <w:p w14:paraId="76BDC5B0" w14:textId="0407DE20" w:rsidR="003472E1" w:rsidRPr="00721866" w:rsidRDefault="003472E1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6955DC62" w14:textId="77777777" w:rsidR="003472E1" w:rsidRPr="00721866" w:rsidRDefault="003472E1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53CCED6B" w14:textId="54A85365" w:rsidR="00761E34" w:rsidRPr="00721866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721866">
              <w:rPr>
                <w:rFonts w:asciiTheme="minorHAnsi" w:hAnsiTheme="minorHAnsi" w:cs="Arial"/>
                <w:sz w:val="22"/>
                <w:szCs w:val="22"/>
              </w:rPr>
              <w:t>Reporta a:  Gerente de Tienda</w:t>
            </w:r>
          </w:p>
          <w:p w14:paraId="4907A22B" w14:textId="77777777" w:rsidR="003472E1" w:rsidRPr="00721866" w:rsidRDefault="003472E1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761E34" w:rsidRPr="00721866" w14:paraId="106A8EB0" w14:textId="77777777" w:rsidTr="0070539E">
        <w:trPr>
          <w:jc w:val="center"/>
        </w:trPr>
        <w:tc>
          <w:tcPr>
            <w:tcW w:w="5400" w:type="dxa"/>
          </w:tcPr>
          <w:p w14:paraId="074F0571" w14:textId="62627584" w:rsidR="00761E34" w:rsidRPr="00721866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721866">
              <w:rPr>
                <w:rFonts w:asciiTheme="minorHAnsi" w:hAnsiTheme="minorHAnsi" w:cs="Arial"/>
                <w:sz w:val="22"/>
                <w:szCs w:val="22"/>
              </w:rPr>
              <w:t>Area: Ventas al Detal</w:t>
            </w:r>
          </w:p>
          <w:p w14:paraId="43B3FF29" w14:textId="358B505E" w:rsidR="00761E34" w:rsidRPr="00721866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6B50A8D9" w14:textId="443C7ED6" w:rsidR="00761E34" w:rsidRPr="00721866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721866">
              <w:rPr>
                <w:rFonts w:asciiTheme="minorHAnsi" w:hAnsiTheme="minorHAnsi" w:cs="Arial"/>
                <w:sz w:val="22"/>
                <w:szCs w:val="22"/>
              </w:rPr>
              <w:t>Ubicación: Tienda - Venezuela.</w:t>
            </w:r>
          </w:p>
        </w:tc>
      </w:tr>
      <w:tr w:rsidR="00761E34" w:rsidRPr="00721866" w14:paraId="78CEE45D" w14:textId="77777777" w:rsidTr="0070539E">
        <w:trPr>
          <w:jc w:val="center"/>
        </w:trPr>
        <w:tc>
          <w:tcPr>
            <w:tcW w:w="5400" w:type="dxa"/>
          </w:tcPr>
          <w:p w14:paraId="7A1A797F" w14:textId="6DB8F176" w:rsidR="00761E34" w:rsidRPr="00721866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721866">
              <w:rPr>
                <w:rFonts w:asciiTheme="minorHAnsi" w:hAnsiTheme="minorHAnsi" w:cs="Arial"/>
                <w:sz w:val="22"/>
                <w:szCs w:val="22"/>
              </w:rPr>
              <w:t xml:space="preserve">Fecha de creación:  </w:t>
            </w:r>
            <w:r w:rsidR="00801C0A" w:rsidRPr="00721866">
              <w:rPr>
                <w:rFonts w:asciiTheme="minorHAnsi" w:hAnsiTheme="minorHAnsi" w:cs="Arial"/>
                <w:sz w:val="22"/>
                <w:szCs w:val="22"/>
              </w:rPr>
              <w:t>febrero</w:t>
            </w:r>
            <w:r w:rsidRPr="00721866">
              <w:rPr>
                <w:rFonts w:asciiTheme="minorHAnsi" w:hAnsiTheme="minorHAnsi" w:cs="Arial"/>
                <w:sz w:val="22"/>
                <w:szCs w:val="22"/>
              </w:rPr>
              <w:t xml:space="preserve"> 2026</w:t>
            </w:r>
          </w:p>
          <w:p w14:paraId="4463E768" w14:textId="77777777" w:rsidR="00761E34" w:rsidRPr="00721866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47B15321" w14:textId="3121EAAD" w:rsidR="00761E34" w:rsidRPr="00721866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721866">
              <w:rPr>
                <w:rFonts w:asciiTheme="minorHAnsi" w:hAnsiTheme="minorHAnsi" w:cs="Arial"/>
                <w:sz w:val="22"/>
                <w:szCs w:val="22"/>
              </w:rPr>
              <w:t xml:space="preserve">Fecha de la última revisión: </w:t>
            </w:r>
            <w:r w:rsidR="00801C0A" w:rsidRPr="00721866">
              <w:rPr>
                <w:rFonts w:asciiTheme="minorHAnsi" w:hAnsiTheme="minorHAnsi" w:cs="Arial"/>
                <w:sz w:val="22"/>
                <w:szCs w:val="22"/>
              </w:rPr>
              <w:t>febrero</w:t>
            </w:r>
            <w:r w:rsidRPr="00721866">
              <w:rPr>
                <w:rFonts w:asciiTheme="minorHAnsi" w:hAnsiTheme="minorHAnsi" w:cs="Arial"/>
                <w:sz w:val="22"/>
                <w:szCs w:val="22"/>
              </w:rPr>
              <w:t xml:space="preserve"> 2026</w:t>
            </w:r>
          </w:p>
        </w:tc>
      </w:tr>
      <w:tr w:rsidR="003472E1" w:rsidRPr="00721866" w14:paraId="187FE574" w14:textId="77777777" w:rsidTr="0070539E">
        <w:trPr>
          <w:jc w:val="center"/>
        </w:trPr>
        <w:tc>
          <w:tcPr>
            <w:tcW w:w="5400" w:type="dxa"/>
          </w:tcPr>
          <w:p w14:paraId="26ADE481" w14:textId="77777777" w:rsidR="003472E1" w:rsidRPr="00721866" w:rsidRDefault="003472E1" w:rsidP="005A7A70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78240279" w14:textId="1C0F5908" w:rsidR="003472E1" w:rsidRPr="00721866" w:rsidRDefault="003472E1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7D92529A" w14:textId="77777777" w:rsidR="003472E1" w:rsidRPr="00721866" w:rsidRDefault="003472E1" w:rsidP="003472E1">
      <w:pPr>
        <w:rPr>
          <w:rFonts w:asciiTheme="minorHAnsi" w:hAnsiTheme="minorHAnsi" w:cs="Arial"/>
          <w:sz w:val="22"/>
          <w:szCs w:val="22"/>
        </w:rPr>
      </w:pPr>
    </w:p>
    <w:p w14:paraId="7177D860" w14:textId="77777777" w:rsidR="003472E1" w:rsidRPr="00721866" w:rsidRDefault="00A73590" w:rsidP="003472E1">
      <w:pPr>
        <w:rPr>
          <w:rFonts w:asciiTheme="minorHAnsi" w:hAnsiTheme="minorHAnsi" w:cs="Arial"/>
          <w:b/>
          <w:sz w:val="22"/>
          <w:szCs w:val="22"/>
        </w:rPr>
      </w:pPr>
      <w:r w:rsidRPr="00721866">
        <w:rPr>
          <w:rFonts w:asciiTheme="minorHAnsi" w:hAnsiTheme="minorHAnsi" w:cs="Arial"/>
          <w:b/>
          <w:sz w:val="22"/>
          <w:szCs w:val="22"/>
        </w:rPr>
        <w:t xml:space="preserve">Propósito del cargo: </w:t>
      </w:r>
    </w:p>
    <w:p w14:paraId="1DB4D396" w14:textId="77777777" w:rsidR="00387A88" w:rsidRPr="00721866" w:rsidRDefault="00387A88" w:rsidP="003472E1">
      <w:pPr>
        <w:rPr>
          <w:rFonts w:asciiTheme="minorHAnsi" w:hAnsiTheme="minorHAnsi" w:cs="Arial"/>
          <w:sz w:val="22"/>
          <w:szCs w:val="22"/>
        </w:rPr>
      </w:pPr>
    </w:p>
    <w:p w14:paraId="29DA8761" w14:textId="2CF4A081" w:rsidR="00CE17B9" w:rsidRPr="00721866" w:rsidRDefault="00721866" w:rsidP="003472E1">
      <w:pPr>
        <w:rPr>
          <w:rFonts w:asciiTheme="minorHAnsi" w:hAnsiTheme="minorHAnsi" w:cs="Arial"/>
          <w:sz w:val="22"/>
          <w:szCs w:val="22"/>
        </w:rPr>
      </w:pPr>
      <w:r w:rsidRPr="00721866">
        <w:rPr>
          <w:rFonts w:asciiTheme="minorHAnsi" w:hAnsiTheme="minorHAnsi" w:cs="Arial"/>
          <w:sz w:val="22"/>
          <w:szCs w:val="22"/>
        </w:rPr>
        <w:t>Ser responsable de manejar transacciones, procesar pagos, y brindar un excelente servicio al cliente. Además de habilidades técnicas como el manejo de caja registradora y sistemas POS, se valoran la orientación al cliente, la honestidad, y la capacidad de trabajar en equipo.</w:t>
      </w:r>
    </w:p>
    <w:p w14:paraId="63CD3B3A" w14:textId="77777777" w:rsidR="00721866" w:rsidRPr="00721866" w:rsidRDefault="00721866" w:rsidP="003472E1">
      <w:pPr>
        <w:rPr>
          <w:rFonts w:asciiTheme="minorHAnsi" w:hAnsiTheme="minorHAnsi" w:cs="Arial"/>
          <w:sz w:val="22"/>
          <w:szCs w:val="22"/>
        </w:rPr>
      </w:pPr>
    </w:p>
    <w:p w14:paraId="5BD0389A" w14:textId="77777777" w:rsidR="003472E1" w:rsidRPr="00721866" w:rsidRDefault="00F3561D" w:rsidP="003472E1">
      <w:pPr>
        <w:rPr>
          <w:rFonts w:asciiTheme="minorHAnsi" w:hAnsiTheme="minorHAnsi" w:cs="Arial"/>
          <w:b/>
          <w:sz w:val="22"/>
          <w:szCs w:val="22"/>
        </w:rPr>
      </w:pPr>
      <w:r w:rsidRPr="00721866">
        <w:rPr>
          <w:rFonts w:asciiTheme="minorHAnsi" w:hAnsiTheme="minorHAnsi" w:cs="Arial"/>
          <w:b/>
          <w:sz w:val="22"/>
          <w:szCs w:val="22"/>
        </w:rPr>
        <w:t>Principales Responsabilidades:</w:t>
      </w:r>
    </w:p>
    <w:p w14:paraId="5E186567" w14:textId="77777777" w:rsidR="00F3561D" w:rsidRPr="00721866" w:rsidRDefault="00F3561D" w:rsidP="003472E1">
      <w:pPr>
        <w:rPr>
          <w:rFonts w:asciiTheme="minorHAnsi" w:hAnsiTheme="minorHAnsi" w:cs="Arial"/>
          <w:b/>
          <w:sz w:val="22"/>
          <w:szCs w:val="22"/>
        </w:rPr>
      </w:pPr>
    </w:p>
    <w:p w14:paraId="203D440A" w14:textId="77777777" w:rsidR="00721866" w:rsidRPr="007D7FFB" w:rsidRDefault="00721866" w:rsidP="00721866">
      <w:pPr>
        <w:pStyle w:val="Prrafodelista"/>
        <w:numPr>
          <w:ilvl w:val="0"/>
          <w:numId w:val="36"/>
        </w:numPr>
        <w:rPr>
          <w:rFonts w:asciiTheme="minorHAnsi" w:hAnsiTheme="minorHAnsi" w:cs="Arial"/>
          <w:lang w:val="es-VE"/>
        </w:rPr>
      </w:pPr>
      <w:r w:rsidRPr="007D7FFB">
        <w:rPr>
          <w:rFonts w:asciiTheme="minorHAnsi" w:hAnsiTheme="minorHAnsi" w:cs="Arial"/>
          <w:lang w:val="es-VE"/>
        </w:rPr>
        <w:t xml:space="preserve">Recibir pagos en efectivo, tarjetas de crédito/débito, y otros métodos de pago. Emitir recibos y facturas. </w:t>
      </w:r>
    </w:p>
    <w:p w14:paraId="6967EF93" w14:textId="77777777" w:rsidR="00721866" w:rsidRPr="007D7FFB" w:rsidRDefault="00721866" w:rsidP="00721866">
      <w:pPr>
        <w:pStyle w:val="Prrafodelista"/>
        <w:numPr>
          <w:ilvl w:val="0"/>
          <w:numId w:val="36"/>
        </w:numPr>
        <w:rPr>
          <w:rFonts w:asciiTheme="minorHAnsi" w:hAnsiTheme="minorHAnsi" w:cs="Arial"/>
          <w:lang w:val="es-VE"/>
        </w:rPr>
      </w:pPr>
      <w:r w:rsidRPr="007D7FFB">
        <w:rPr>
          <w:rFonts w:asciiTheme="minorHAnsi" w:hAnsiTheme="minorHAnsi" w:cs="Arial"/>
          <w:lang w:val="es-VE"/>
        </w:rPr>
        <w:t xml:space="preserve">Brindar un servicio amable y eficiente, respondiendo preguntas, manejando quejas y resolviendo problemas. </w:t>
      </w:r>
    </w:p>
    <w:p w14:paraId="535EC03B" w14:textId="77777777" w:rsidR="00721866" w:rsidRPr="007D7FFB" w:rsidRDefault="00721866" w:rsidP="00721866">
      <w:pPr>
        <w:pStyle w:val="Prrafodelista"/>
        <w:numPr>
          <w:ilvl w:val="0"/>
          <w:numId w:val="36"/>
        </w:numPr>
        <w:rPr>
          <w:rFonts w:asciiTheme="minorHAnsi" w:hAnsiTheme="minorHAnsi" w:cs="Arial"/>
          <w:lang w:val="es-VE"/>
        </w:rPr>
      </w:pPr>
      <w:r w:rsidRPr="007D7FFB">
        <w:rPr>
          <w:rFonts w:asciiTheme="minorHAnsi" w:hAnsiTheme="minorHAnsi" w:cs="Arial"/>
          <w:lang w:val="es-VE"/>
        </w:rPr>
        <w:t xml:space="preserve">Procesar devoluciones y cambios de productos de acuerdo con las políticas de la tienda. </w:t>
      </w:r>
    </w:p>
    <w:p w14:paraId="75016B80" w14:textId="77777777" w:rsidR="00721866" w:rsidRPr="007D7FFB" w:rsidRDefault="00721866" w:rsidP="00721866">
      <w:pPr>
        <w:pStyle w:val="Prrafodelista"/>
        <w:numPr>
          <w:ilvl w:val="0"/>
          <w:numId w:val="36"/>
        </w:numPr>
        <w:rPr>
          <w:rFonts w:asciiTheme="minorHAnsi" w:hAnsiTheme="minorHAnsi" w:cs="Arial"/>
          <w:lang w:val="es-VE"/>
        </w:rPr>
      </w:pPr>
      <w:r w:rsidRPr="007D7FFB">
        <w:rPr>
          <w:rFonts w:asciiTheme="minorHAnsi" w:hAnsiTheme="minorHAnsi" w:cs="Arial"/>
          <w:lang w:val="es-VE"/>
        </w:rPr>
        <w:t xml:space="preserve">Operar la caja registradora, escanear productos, y registrar ventas de manera precisa. </w:t>
      </w:r>
    </w:p>
    <w:p w14:paraId="5286060F" w14:textId="77777777" w:rsidR="00721866" w:rsidRPr="007D7FFB" w:rsidRDefault="00721866" w:rsidP="00721866">
      <w:pPr>
        <w:pStyle w:val="Prrafodelista"/>
        <w:numPr>
          <w:ilvl w:val="0"/>
          <w:numId w:val="36"/>
        </w:numPr>
        <w:rPr>
          <w:rFonts w:asciiTheme="minorHAnsi" w:hAnsiTheme="minorHAnsi" w:cs="Arial"/>
          <w:lang w:val="es-VE"/>
        </w:rPr>
      </w:pPr>
      <w:r w:rsidRPr="007D7FFB">
        <w:rPr>
          <w:rFonts w:asciiTheme="minorHAnsi" w:hAnsiTheme="minorHAnsi" w:cs="Arial"/>
          <w:lang w:val="es-VE"/>
        </w:rPr>
        <w:t xml:space="preserve">Cuadrar la caja al final del día, asegurando la precisión de las transacciones y el manejo adecuado del efectivo. </w:t>
      </w:r>
    </w:p>
    <w:p w14:paraId="7AA35153" w14:textId="77777777" w:rsidR="00721866" w:rsidRPr="007D7FFB" w:rsidRDefault="00721866" w:rsidP="00721866">
      <w:pPr>
        <w:pStyle w:val="Prrafodelista"/>
        <w:numPr>
          <w:ilvl w:val="0"/>
          <w:numId w:val="36"/>
        </w:numPr>
        <w:rPr>
          <w:rFonts w:asciiTheme="minorHAnsi" w:hAnsiTheme="minorHAnsi" w:cs="Arial"/>
          <w:lang w:val="es-VE"/>
        </w:rPr>
      </w:pPr>
      <w:r w:rsidRPr="007D7FFB">
        <w:rPr>
          <w:rFonts w:asciiTheme="minorHAnsi" w:hAnsiTheme="minorHAnsi" w:cs="Arial"/>
          <w:lang w:val="es-VE"/>
        </w:rPr>
        <w:t xml:space="preserve">Contribuir a un ambiente de compra agradable para los clientes. </w:t>
      </w:r>
    </w:p>
    <w:p w14:paraId="6673E239" w14:textId="77777777" w:rsidR="00721866" w:rsidRPr="007D7FFB" w:rsidRDefault="00721866" w:rsidP="00721866">
      <w:pPr>
        <w:pStyle w:val="Prrafodelista"/>
        <w:numPr>
          <w:ilvl w:val="0"/>
          <w:numId w:val="36"/>
        </w:numPr>
        <w:rPr>
          <w:rFonts w:asciiTheme="minorHAnsi" w:hAnsiTheme="minorHAnsi" w:cs="Arial"/>
          <w:lang w:val="es-VE"/>
        </w:rPr>
      </w:pPr>
      <w:r w:rsidRPr="007D7FFB">
        <w:rPr>
          <w:rFonts w:asciiTheme="minorHAnsi" w:hAnsiTheme="minorHAnsi" w:cs="Arial"/>
          <w:lang w:val="es-VE"/>
        </w:rPr>
        <w:t>Estar al tanto de ofertas y promociones vigentes, así como de las políticas de la tienda.</w:t>
      </w:r>
    </w:p>
    <w:p w14:paraId="395D66D3" w14:textId="77777777" w:rsidR="008C1DD0" w:rsidRPr="00721866" w:rsidRDefault="008C1DD0" w:rsidP="008C1DD0">
      <w:pPr>
        <w:rPr>
          <w:rFonts w:asciiTheme="minorHAnsi" w:hAnsiTheme="minorHAnsi" w:cs="Arial"/>
          <w:sz w:val="22"/>
          <w:szCs w:val="22"/>
        </w:rPr>
      </w:pPr>
    </w:p>
    <w:p w14:paraId="54CB4923" w14:textId="59775FE6" w:rsidR="003472E1" w:rsidRPr="00721866" w:rsidRDefault="005C5C2A" w:rsidP="00761E34">
      <w:pPr>
        <w:rPr>
          <w:rFonts w:asciiTheme="minorHAnsi" w:hAnsiTheme="minorHAnsi" w:cs="Arial"/>
          <w:b/>
          <w:sz w:val="22"/>
          <w:szCs w:val="22"/>
        </w:rPr>
      </w:pPr>
      <w:r w:rsidRPr="00721866">
        <w:rPr>
          <w:rFonts w:asciiTheme="minorHAnsi" w:hAnsiTheme="minorHAnsi" w:cs="Arial"/>
          <w:b/>
          <w:sz w:val="22"/>
          <w:szCs w:val="22"/>
        </w:rPr>
        <w:t>Perfil del Ocupante:</w:t>
      </w:r>
    </w:p>
    <w:p w14:paraId="15C1B370" w14:textId="77777777" w:rsidR="005C5C2A" w:rsidRPr="00721866" w:rsidRDefault="005C5C2A" w:rsidP="003472E1">
      <w:pPr>
        <w:rPr>
          <w:rFonts w:asciiTheme="minorHAnsi" w:hAnsiTheme="minorHAnsi" w:cs="Arial"/>
          <w:b/>
          <w:sz w:val="22"/>
          <w:szCs w:val="22"/>
        </w:rPr>
      </w:pPr>
    </w:p>
    <w:p w14:paraId="3B182FE4" w14:textId="77777777" w:rsidR="00A37346" w:rsidRPr="00721866" w:rsidRDefault="00A37346" w:rsidP="00A37346">
      <w:pPr>
        <w:pStyle w:val="Prrafodelista"/>
        <w:numPr>
          <w:ilvl w:val="0"/>
          <w:numId w:val="34"/>
        </w:numPr>
        <w:rPr>
          <w:rFonts w:asciiTheme="minorHAnsi" w:hAnsiTheme="minorHAnsi" w:cs="Arial"/>
          <w:lang w:val="es-VE"/>
        </w:rPr>
      </w:pPr>
      <w:r w:rsidRPr="00721866">
        <w:rPr>
          <w:rFonts w:asciiTheme="minorHAnsi" w:hAnsiTheme="minorHAnsi" w:cs="Arial"/>
          <w:lang w:val="es-VE"/>
        </w:rPr>
        <w:t>Bachiller o TSU en Mercadeo, Administración o carrera afín.</w:t>
      </w:r>
    </w:p>
    <w:p w14:paraId="21FFB960" w14:textId="112FF5DD" w:rsidR="003472E1" w:rsidRPr="00721866" w:rsidRDefault="00A37346" w:rsidP="00A37346">
      <w:pPr>
        <w:pStyle w:val="Prrafodelista"/>
        <w:numPr>
          <w:ilvl w:val="0"/>
          <w:numId w:val="34"/>
        </w:numPr>
        <w:rPr>
          <w:rFonts w:asciiTheme="minorHAnsi" w:hAnsiTheme="minorHAnsi" w:cs="Arial"/>
          <w:lang w:val="es-VE"/>
        </w:rPr>
      </w:pPr>
      <w:r w:rsidRPr="00721866">
        <w:rPr>
          <w:rFonts w:asciiTheme="minorHAnsi" w:hAnsiTheme="minorHAnsi" w:cs="Arial"/>
          <w:lang w:val="es-VE"/>
        </w:rPr>
        <w:t xml:space="preserve">Más de 3 años de experiencia como </w:t>
      </w:r>
      <w:r w:rsidR="00721866" w:rsidRPr="00721866">
        <w:rPr>
          <w:rFonts w:asciiTheme="minorHAnsi" w:hAnsiTheme="minorHAnsi" w:cs="Arial"/>
          <w:lang w:val="es-VE"/>
        </w:rPr>
        <w:t>Cajero</w:t>
      </w:r>
      <w:r w:rsidRPr="00721866">
        <w:rPr>
          <w:rFonts w:asciiTheme="minorHAnsi" w:hAnsiTheme="minorHAnsi" w:cs="Arial"/>
          <w:lang w:val="es-VE"/>
        </w:rPr>
        <w:t xml:space="preserve">(a). </w:t>
      </w:r>
      <w:r w:rsidRPr="00721866">
        <w:rPr>
          <w:rFonts w:asciiTheme="minorHAnsi" w:hAnsiTheme="minorHAnsi" w:cs="Arial"/>
          <w:lang w:val="es-VE"/>
        </w:rPr>
        <w:tab/>
      </w:r>
      <w:r w:rsidR="00E22B15" w:rsidRPr="00721866">
        <w:rPr>
          <w:rFonts w:asciiTheme="minorHAnsi" w:hAnsiTheme="minorHAnsi" w:cs="Arial"/>
          <w:lang w:val="es-VE"/>
        </w:rPr>
        <w:t xml:space="preserve"> </w:t>
      </w:r>
    </w:p>
    <w:p w14:paraId="144C70E6" w14:textId="77777777" w:rsidR="000B5B46" w:rsidRPr="00721866" w:rsidRDefault="000B5B46" w:rsidP="008C1DD0">
      <w:pPr>
        <w:rPr>
          <w:rFonts w:asciiTheme="minorHAnsi" w:hAnsiTheme="minorHAnsi" w:cs="Arial"/>
          <w:b/>
          <w:sz w:val="22"/>
          <w:szCs w:val="22"/>
        </w:rPr>
      </w:pPr>
    </w:p>
    <w:p w14:paraId="646F901C" w14:textId="77777777" w:rsidR="000B5B46" w:rsidRPr="00721866" w:rsidRDefault="000B5B46" w:rsidP="008C1DD0">
      <w:pPr>
        <w:rPr>
          <w:rFonts w:asciiTheme="minorHAnsi" w:hAnsiTheme="minorHAnsi" w:cs="Arial"/>
          <w:b/>
          <w:sz w:val="22"/>
          <w:szCs w:val="22"/>
        </w:rPr>
      </w:pPr>
    </w:p>
    <w:p w14:paraId="23643471" w14:textId="77777777" w:rsidR="000B5B46" w:rsidRPr="00721866" w:rsidRDefault="000B5B46" w:rsidP="008C1DD0">
      <w:pPr>
        <w:rPr>
          <w:rFonts w:asciiTheme="minorHAnsi" w:hAnsiTheme="minorHAnsi" w:cs="Arial"/>
          <w:b/>
          <w:sz w:val="22"/>
          <w:szCs w:val="22"/>
        </w:rPr>
      </w:pPr>
    </w:p>
    <w:p w14:paraId="6DAAFC10" w14:textId="77777777" w:rsidR="000B5B46" w:rsidRPr="00721866" w:rsidRDefault="000B5B46" w:rsidP="008C1DD0">
      <w:pPr>
        <w:rPr>
          <w:rFonts w:asciiTheme="minorHAnsi" w:hAnsiTheme="minorHAnsi" w:cs="Arial"/>
          <w:b/>
          <w:sz w:val="22"/>
          <w:szCs w:val="22"/>
        </w:rPr>
      </w:pPr>
    </w:p>
    <w:p w14:paraId="75771785" w14:textId="563C9849" w:rsidR="008C1DD0" w:rsidRPr="00721866" w:rsidRDefault="008C1DD0" w:rsidP="008C1DD0">
      <w:pPr>
        <w:rPr>
          <w:rFonts w:asciiTheme="minorHAnsi" w:hAnsiTheme="minorHAnsi" w:cs="Arial"/>
          <w:b/>
          <w:sz w:val="22"/>
          <w:szCs w:val="22"/>
        </w:rPr>
      </w:pPr>
      <w:r w:rsidRPr="00721866">
        <w:rPr>
          <w:rFonts w:asciiTheme="minorHAnsi" w:hAnsiTheme="minorHAnsi" w:cs="Arial"/>
          <w:b/>
          <w:sz w:val="22"/>
          <w:szCs w:val="22"/>
        </w:rPr>
        <w:t>Conocimientos Técnicos:</w:t>
      </w:r>
    </w:p>
    <w:p w14:paraId="25DC1E96" w14:textId="78A334CF" w:rsidR="00CE17B9" w:rsidRPr="00721866" w:rsidRDefault="00CE17B9" w:rsidP="00CE17B9">
      <w:pPr>
        <w:pStyle w:val="Prrafodelista"/>
        <w:numPr>
          <w:ilvl w:val="0"/>
          <w:numId w:val="30"/>
        </w:numPr>
        <w:jc w:val="both"/>
        <w:rPr>
          <w:rFonts w:asciiTheme="minorHAnsi" w:hAnsiTheme="minorHAnsi" w:cs="Arial"/>
          <w:bCs/>
          <w:lang w:val="es-VE"/>
        </w:rPr>
      </w:pPr>
      <w:r w:rsidRPr="00721866">
        <w:rPr>
          <w:rFonts w:asciiTheme="minorHAnsi" w:hAnsiTheme="minorHAnsi" w:cs="Arial"/>
          <w:bCs/>
          <w:lang w:val="es-VE"/>
        </w:rPr>
        <w:t>Técnicas de atención al cliente.</w:t>
      </w:r>
    </w:p>
    <w:p w14:paraId="0DD23F4D" w14:textId="77777777" w:rsidR="000B5B46" w:rsidRPr="00721866" w:rsidRDefault="000B5B46" w:rsidP="000B5B46">
      <w:pPr>
        <w:pStyle w:val="Prrafodelista"/>
        <w:numPr>
          <w:ilvl w:val="0"/>
          <w:numId w:val="30"/>
        </w:numPr>
        <w:jc w:val="both"/>
        <w:rPr>
          <w:rFonts w:asciiTheme="minorHAnsi" w:hAnsiTheme="minorHAnsi" w:cs="Arial"/>
          <w:bCs/>
          <w:lang w:val="es-VE"/>
        </w:rPr>
      </w:pPr>
      <w:r w:rsidRPr="00721866">
        <w:rPr>
          <w:rFonts w:asciiTheme="minorHAnsi" w:hAnsiTheme="minorHAnsi" w:cs="Arial"/>
          <w:bCs/>
          <w:lang w:val="es-VE"/>
        </w:rPr>
        <w:t>Sistemas de Punto de Venta (TPV) y ERP: Manejo de plataformas de cobro, facturación, y cuadre de caja (ej. Square, Shopify POS).</w:t>
      </w:r>
    </w:p>
    <w:p w14:paraId="412461AE" w14:textId="659236D6" w:rsidR="000B5B46" w:rsidRPr="00721866" w:rsidRDefault="000B5B46" w:rsidP="000B5B46">
      <w:pPr>
        <w:pStyle w:val="Prrafodelista"/>
        <w:numPr>
          <w:ilvl w:val="0"/>
          <w:numId w:val="30"/>
        </w:numPr>
        <w:jc w:val="both"/>
        <w:rPr>
          <w:rFonts w:asciiTheme="minorHAnsi" w:hAnsiTheme="minorHAnsi" w:cs="Arial"/>
          <w:bCs/>
          <w:lang w:val="es-VE"/>
        </w:rPr>
      </w:pPr>
      <w:r w:rsidRPr="00721866">
        <w:rPr>
          <w:rFonts w:asciiTheme="minorHAnsi" w:hAnsiTheme="minorHAnsi" w:cs="Arial"/>
          <w:bCs/>
          <w:lang w:val="es-VE"/>
        </w:rPr>
        <w:t xml:space="preserve">Conocimiento del Producto (P-O-P): Entendimiento profundo de las características, beneficios, materiales y garantías de los artículos que </w:t>
      </w:r>
      <w:r w:rsidR="00721866" w:rsidRPr="00721866">
        <w:rPr>
          <w:rFonts w:asciiTheme="minorHAnsi" w:hAnsiTheme="minorHAnsi" w:cs="Arial"/>
          <w:bCs/>
          <w:lang w:val="es-VE"/>
        </w:rPr>
        <w:t xml:space="preserve">se </w:t>
      </w:r>
      <w:r w:rsidRPr="00721866">
        <w:rPr>
          <w:rFonts w:asciiTheme="minorHAnsi" w:hAnsiTheme="minorHAnsi" w:cs="Arial"/>
          <w:bCs/>
          <w:lang w:val="es-VE"/>
        </w:rPr>
        <w:t>vende</w:t>
      </w:r>
      <w:r w:rsidR="00721866" w:rsidRPr="00721866">
        <w:rPr>
          <w:rFonts w:asciiTheme="minorHAnsi" w:hAnsiTheme="minorHAnsi" w:cs="Arial"/>
          <w:bCs/>
          <w:lang w:val="es-VE"/>
        </w:rPr>
        <w:t>n</w:t>
      </w:r>
      <w:r w:rsidRPr="00721866">
        <w:rPr>
          <w:rFonts w:asciiTheme="minorHAnsi" w:hAnsiTheme="minorHAnsi" w:cs="Arial"/>
          <w:bCs/>
          <w:lang w:val="es-VE"/>
        </w:rPr>
        <w:t>.</w:t>
      </w:r>
    </w:p>
    <w:p w14:paraId="6E8A611E" w14:textId="76CA1213" w:rsidR="00F95468" w:rsidRPr="00721866" w:rsidRDefault="000B5B46" w:rsidP="000B5B46">
      <w:pPr>
        <w:pStyle w:val="Prrafodelista"/>
        <w:numPr>
          <w:ilvl w:val="0"/>
          <w:numId w:val="30"/>
        </w:numPr>
        <w:jc w:val="both"/>
        <w:rPr>
          <w:rFonts w:asciiTheme="minorHAnsi" w:hAnsiTheme="minorHAnsi" w:cs="Arial"/>
          <w:bCs/>
          <w:lang w:val="es-VE"/>
        </w:rPr>
      </w:pPr>
      <w:r w:rsidRPr="00721866">
        <w:rPr>
          <w:rFonts w:asciiTheme="minorHAnsi" w:hAnsiTheme="minorHAnsi" w:cs="Arial"/>
          <w:bCs/>
          <w:lang w:val="es-VE"/>
        </w:rPr>
        <w:t>Procedimientos de Devolución y Reembolso: Dominio de las políticas de la tienda para gestionar cambios y garantías de forma eficiente.</w:t>
      </w:r>
    </w:p>
    <w:p w14:paraId="74B6EBA8" w14:textId="77777777" w:rsidR="00721866" w:rsidRDefault="00721866" w:rsidP="00F95468">
      <w:pPr>
        <w:jc w:val="both"/>
        <w:rPr>
          <w:rFonts w:asciiTheme="minorHAnsi" w:hAnsiTheme="minorHAnsi" w:cs="Arial"/>
          <w:b/>
          <w:sz w:val="22"/>
          <w:szCs w:val="22"/>
        </w:rPr>
      </w:pPr>
    </w:p>
    <w:p w14:paraId="274C8522" w14:textId="77777777" w:rsidR="00721866" w:rsidRDefault="00721866" w:rsidP="00F95468">
      <w:pPr>
        <w:jc w:val="both"/>
        <w:rPr>
          <w:rFonts w:asciiTheme="minorHAnsi" w:hAnsiTheme="minorHAnsi" w:cs="Arial"/>
          <w:b/>
          <w:sz w:val="22"/>
          <w:szCs w:val="22"/>
        </w:rPr>
      </w:pPr>
    </w:p>
    <w:p w14:paraId="29485965" w14:textId="287B8FE8" w:rsidR="00F95468" w:rsidRPr="00721866" w:rsidRDefault="00F95468" w:rsidP="00F95468">
      <w:pPr>
        <w:jc w:val="both"/>
        <w:rPr>
          <w:rFonts w:asciiTheme="minorHAnsi" w:hAnsiTheme="minorHAnsi" w:cs="Arial"/>
          <w:b/>
          <w:sz w:val="22"/>
          <w:szCs w:val="22"/>
        </w:rPr>
      </w:pPr>
      <w:r w:rsidRPr="00721866">
        <w:rPr>
          <w:rFonts w:asciiTheme="minorHAnsi" w:hAnsiTheme="minorHAnsi" w:cs="Arial"/>
          <w:b/>
          <w:sz w:val="22"/>
          <w:szCs w:val="22"/>
        </w:rPr>
        <w:t>Competencias claves:</w:t>
      </w:r>
    </w:p>
    <w:p w14:paraId="681946FD" w14:textId="4419534D" w:rsidR="00721866" w:rsidRPr="00721866" w:rsidRDefault="00721866" w:rsidP="00721866">
      <w:pPr>
        <w:pStyle w:val="Prrafodelista"/>
        <w:numPr>
          <w:ilvl w:val="0"/>
          <w:numId w:val="38"/>
        </w:numPr>
        <w:rPr>
          <w:rFonts w:asciiTheme="minorHAnsi" w:hAnsiTheme="minorHAnsi" w:cstheme="minorHAnsi"/>
          <w:bCs/>
          <w:lang w:val="es-VE"/>
        </w:rPr>
      </w:pPr>
      <w:r w:rsidRPr="00721866">
        <w:rPr>
          <w:rFonts w:asciiTheme="minorHAnsi" w:hAnsiTheme="minorHAnsi" w:cstheme="minorHAnsi"/>
          <w:bCs/>
          <w:lang w:val="es-VE"/>
        </w:rPr>
        <w:t xml:space="preserve">Buena comunicación y empatía para trabajar. </w:t>
      </w:r>
    </w:p>
    <w:p w14:paraId="2CC54216" w14:textId="4AD5BFC0" w:rsidR="00721866" w:rsidRPr="00721866" w:rsidRDefault="00721866" w:rsidP="00721866">
      <w:pPr>
        <w:pStyle w:val="Prrafodelista"/>
        <w:numPr>
          <w:ilvl w:val="0"/>
          <w:numId w:val="38"/>
        </w:numPr>
        <w:rPr>
          <w:rFonts w:asciiTheme="minorHAnsi" w:hAnsiTheme="minorHAnsi" w:cstheme="minorHAnsi"/>
          <w:bCs/>
          <w:lang w:val="es-VE"/>
        </w:rPr>
      </w:pPr>
      <w:r w:rsidRPr="00721866">
        <w:rPr>
          <w:rFonts w:asciiTheme="minorHAnsi" w:hAnsiTheme="minorHAnsi" w:cstheme="minorHAnsi"/>
          <w:bCs/>
          <w:lang w:val="es-VE"/>
        </w:rPr>
        <w:t xml:space="preserve">Capacidad para manejar múltiples tareas, priorizar responsabilidades, y mantener el área de trabajo ordenada. </w:t>
      </w:r>
    </w:p>
    <w:p w14:paraId="2685083B" w14:textId="1D1E3768" w:rsidR="00721866" w:rsidRPr="00721866" w:rsidRDefault="00721866" w:rsidP="00721866">
      <w:pPr>
        <w:pStyle w:val="Prrafodelista"/>
        <w:numPr>
          <w:ilvl w:val="0"/>
          <w:numId w:val="38"/>
        </w:numPr>
        <w:rPr>
          <w:rFonts w:asciiTheme="minorHAnsi" w:hAnsiTheme="minorHAnsi" w:cstheme="minorHAnsi"/>
          <w:bCs/>
          <w:lang w:val="es-VE"/>
        </w:rPr>
      </w:pPr>
      <w:r w:rsidRPr="00721866">
        <w:rPr>
          <w:rFonts w:asciiTheme="minorHAnsi" w:hAnsiTheme="minorHAnsi" w:cstheme="minorHAnsi"/>
          <w:bCs/>
          <w:lang w:val="es-VE"/>
        </w:rPr>
        <w:t xml:space="preserve">Manejar el dinero y los productos con cuidado y transparencia. </w:t>
      </w:r>
    </w:p>
    <w:p w14:paraId="589988CA" w14:textId="681154B0" w:rsidR="00721866" w:rsidRPr="00721866" w:rsidRDefault="00721866" w:rsidP="00721866">
      <w:pPr>
        <w:pStyle w:val="Prrafodelista"/>
        <w:numPr>
          <w:ilvl w:val="0"/>
          <w:numId w:val="38"/>
        </w:numPr>
        <w:rPr>
          <w:rFonts w:asciiTheme="minorHAnsi" w:hAnsiTheme="minorHAnsi" w:cstheme="minorHAnsi"/>
          <w:bCs/>
          <w:lang w:val="es-VE"/>
        </w:rPr>
      </w:pPr>
      <w:r w:rsidRPr="00721866">
        <w:rPr>
          <w:rFonts w:asciiTheme="minorHAnsi" w:hAnsiTheme="minorHAnsi" w:cstheme="minorHAnsi"/>
          <w:bCs/>
          <w:lang w:val="es-VE"/>
        </w:rPr>
        <w:t xml:space="preserve">Mantener la calma y la eficiencia bajo presión. </w:t>
      </w:r>
    </w:p>
    <w:p w14:paraId="74743B95" w14:textId="67D8F4EE" w:rsidR="00CE5C71" w:rsidRPr="00721866" w:rsidRDefault="00721866" w:rsidP="00721866">
      <w:pPr>
        <w:pStyle w:val="Prrafodelista"/>
        <w:numPr>
          <w:ilvl w:val="0"/>
          <w:numId w:val="38"/>
        </w:numPr>
        <w:rPr>
          <w:rFonts w:asciiTheme="minorHAnsi" w:hAnsiTheme="minorHAnsi" w:cstheme="minorHAnsi"/>
          <w:bCs/>
          <w:lang w:val="es-VE"/>
        </w:rPr>
      </w:pPr>
      <w:r w:rsidRPr="00721866">
        <w:rPr>
          <w:rFonts w:asciiTheme="minorHAnsi" w:hAnsiTheme="minorHAnsi" w:cstheme="minorHAnsi"/>
          <w:bCs/>
          <w:lang w:val="es-VE"/>
        </w:rPr>
        <w:t>Adaptarse a los diferentes turnos y horarios de la tienda.</w:t>
      </w:r>
    </w:p>
    <w:p w14:paraId="2A1EB94B" w14:textId="77777777" w:rsidR="00CE5C71" w:rsidRPr="00721866" w:rsidRDefault="00CE5C71" w:rsidP="00721866">
      <w:pPr>
        <w:ind w:hanging="654"/>
        <w:rPr>
          <w:rFonts w:asciiTheme="minorHAnsi" w:hAnsiTheme="minorHAnsi" w:cstheme="minorHAnsi"/>
          <w:bCs/>
          <w:sz w:val="22"/>
          <w:szCs w:val="22"/>
        </w:rPr>
      </w:pPr>
    </w:p>
    <w:p w14:paraId="77B736F4" w14:textId="77777777" w:rsidR="00CE5C71" w:rsidRPr="00721866" w:rsidRDefault="00CE5C71" w:rsidP="00362E84">
      <w:pPr>
        <w:rPr>
          <w:rFonts w:asciiTheme="minorHAnsi" w:hAnsiTheme="minorHAnsi" w:cstheme="minorHAnsi"/>
          <w:b/>
          <w:sz w:val="22"/>
          <w:szCs w:val="22"/>
        </w:rPr>
      </w:pPr>
    </w:p>
    <w:p w14:paraId="1BC43ECC" w14:textId="77777777" w:rsidR="00362E84" w:rsidRPr="00721866" w:rsidRDefault="00362E84" w:rsidP="00362E84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721866">
        <w:rPr>
          <w:rFonts w:asciiTheme="minorHAnsi" w:hAnsiTheme="minorHAnsi" w:cstheme="minorHAnsi"/>
          <w:sz w:val="22"/>
          <w:szCs w:val="22"/>
        </w:rPr>
        <w:t>He recibido, leído y estoy al tanto de las actividades anteriores que coinciden con mi función.</w:t>
      </w:r>
    </w:p>
    <w:p w14:paraId="52A9DB2B" w14:textId="77777777" w:rsidR="00362E84" w:rsidRPr="00721866" w:rsidRDefault="00362E84" w:rsidP="00362E84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5949F043" w14:textId="03CD9F2E" w:rsidR="00362E84" w:rsidRDefault="00362E84" w:rsidP="00362E84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  <w:lang w:val="pt-BR"/>
        </w:rPr>
      </w:pPr>
      <w:r w:rsidRPr="00721866">
        <w:rPr>
          <w:rFonts w:asciiTheme="minorHAnsi" w:hAnsiTheme="minorHAnsi" w:cstheme="minorHAnsi"/>
          <w:sz w:val="22"/>
          <w:szCs w:val="22"/>
        </w:rPr>
        <w:t>Lugar y Fecha ___________________________</w:t>
      </w:r>
      <w:r w:rsidRPr="00721866">
        <w:rPr>
          <w:rFonts w:asciiTheme="minorHAnsi" w:hAnsiTheme="minorHAnsi" w:cstheme="minorHAnsi"/>
          <w:sz w:val="22"/>
          <w:szCs w:val="22"/>
        </w:rPr>
        <w:tab/>
      </w:r>
      <w:r w:rsidRPr="00721866">
        <w:rPr>
          <w:rFonts w:asciiTheme="minorHAnsi" w:hAnsiTheme="minorHAnsi" w:cstheme="minorHAnsi"/>
          <w:sz w:val="22"/>
          <w:szCs w:val="22"/>
        </w:rPr>
        <w:tab/>
        <w:t>Firma del empleado ___________________________</w:t>
      </w:r>
    </w:p>
    <w:sectPr w:rsidR="00362E84" w:rsidSect="00892218">
      <w:headerReference w:type="default" r:id="rId8"/>
      <w:footerReference w:type="default" r:id="rId9"/>
      <w:pgSz w:w="12240" w:h="15840" w:code="1"/>
      <w:pgMar w:top="720" w:right="720" w:bottom="720" w:left="720" w:header="720" w:footer="720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6AE3A" w14:textId="77777777" w:rsidR="001A1A19" w:rsidRPr="00721866" w:rsidRDefault="001A1A19">
      <w:r w:rsidRPr="00721866">
        <w:separator/>
      </w:r>
    </w:p>
  </w:endnote>
  <w:endnote w:type="continuationSeparator" w:id="0">
    <w:p w14:paraId="564832BF" w14:textId="77777777" w:rsidR="001A1A19" w:rsidRPr="00721866" w:rsidRDefault="001A1A19">
      <w:r w:rsidRPr="0072186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4F110" w14:textId="77777777" w:rsidR="0030713E" w:rsidRPr="00721866" w:rsidRDefault="0030713E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62D69" w14:textId="77777777" w:rsidR="001A1A19" w:rsidRPr="00721866" w:rsidRDefault="001A1A19">
      <w:r w:rsidRPr="00721866">
        <w:separator/>
      </w:r>
    </w:p>
  </w:footnote>
  <w:footnote w:type="continuationSeparator" w:id="0">
    <w:p w14:paraId="19E2464F" w14:textId="77777777" w:rsidR="001A1A19" w:rsidRPr="00721866" w:rsidRDefault="001A1A19">
      <w:r w:rsidRPr="0072186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4A133" w14:textId="77777777" w:rsidR="00065373" w:rsidRPr="00721866" w:rsidRDefault="00065373" w:rsidP="00065373">
    <w:pPr>
      <w:pStyle w:val="Encabezado"/>
      <w:tabs>
        <w:tab w:val="clear" w:pos="4320"/>
        <w:tab w:val="clear" w:pos="8640"/>
        <w:tab w:val="left" w:pos="8676"/>
      </w:tabs>
    </w:pPr>
    <w:r w:rsidRPr="00721866">
      <w:rPr>
        <w:rFonts w:asciiTheme="minorHAnsi" w:hAnsiTheme="minorHAnsi" w:cs="Arial"/>
        <w:sz w:val="22"/>
        <w:szCs w:val="22"/>
      </w:rPr>
      <w:drawing>
        <wp:anchor distT="0" distB="0" distL="114300" distR="114300" simplePos="0" relativeHeight="251661312" behindDoc="1" locked="0" layoutInCell="1" allowOverlap="1" wp14:anchorId="20F8FC1E" wp14:editId="0AECD588">
          <wp:simplePos x="0" y="0"/>
          <wp:positionH relativeFrom="column">
            <wp:posOffset>5631180</wp:posOffset>
          </wp:positionH>
          <wp:positionV relativeFrom="paragraph">
            <wp:posOffset>99060</wp:posOffset>
          </wp:positionV>
          <wp:extent cx="1016000" cy="236220"/>
          <wp:effectExtent l="0" t="0" r="0" b="0"/>
          <wp:wrapNone/>
          <wp:docPr id="58203679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236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721866">
      <w:drawing>
        <wp:anchor distT="0" distB="0" distL="114300" distR="114300" simplePos="0" relativeHeight="251660288" behindDoc="1" locked="0" layoutInCell="1" allowOverlap="1" wp14:anchorId="3AC87296" wp14:editId="36E0B677">
          <wp:simplePos x="0" y="0"/>
          <wp:positionH relativeFrom="margin">
            <wp:posOffset>5631180</wp:posOffset>
          </wp:positionH>
          <wp:positionV relativeFrom="paragraph">
            <wp:posOffset>-144780</wp:posOffset>
          </wp:positionV>
          <wp:extent cx="1060450" cy="191770"/>
          <wp:effectExtent l="0" t="0" r="6350" b="0"/>
          <wp:wrapNone/>
          <wp:docPr id="155574977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450" cy="191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21866">
      <w:drawing>
        <wp:anchor distT="0" distB="0" distL="114300" distR="114300" simplePos="0" relativeHeight="251659264" behindDoc="1" locked="0" layoutInCell="1" allowOverlap="1" wp14:anchorId="65C4C221" wp14:editId="48585018">
          <wp:simplePos x="0" y="0"/>
          <wp:positionH relativeFrom="margin">
            <wp:posOffset>30480</wp:posOffset>
          </wp:positionH>
          <wp:positionV relativeFrom="paragraph">
            <wp:posOffset>-279700</wp:posOffset>
          </wp:positionV>
          <wp:extent cx="556260" cy="710865"/>
          <wp:effectExtent l="0" t="0" r="0" b="0"/>
          <wp:wrapNone/>
          <wp:docPr id="5060147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2322" cy="7186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21866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D4D"/>
    <w:multiLevelType w:val="hybridMultilevel"/>
    <w:tmpl w:val="E9FC05A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82527"/>
    <w:multiLevelType w:val="hybridMultilevel"/>
    <w:tmpl w:val="FF5C3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D295B"/>
    <w:multiLevelType w:val="hybridMultilevel"/>
    <w:tmpl w:val="9F3A01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46E80"/>
    <w:multiLevelType w:val="hybridMultilevel"/>
    <w:tmpl w:val="FD84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55B0C"/>
    <w:multiLevelType w:val="hybridMultilevel"/>
    <w:tmpl w:val="5D20232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22FFF"/>
    <w:multiLevelType w:val="hybridMultilevel"/>
    <w:tmpl w:val="FB00ECB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907C2"/>
    <w:multiLevelType w:val="hybridMultilevel"/>
    <w:tmpl w:val="BAA4B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F11D6"/>
    <w:multiLevelType w:val="hybridMultilevel"/>
    <w:tmpl w:val="4AA64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B4011"/>
    <w:multiLevelType w:val="hybridMultilevel"/>
    <w:tmpl w:val="FB4C142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87D64"/>
    <w:multiLevelType w:val="hybridMultilevel"/>
    <w:tmpl w:val="5F2A633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E66D16"/>
    <w:multiLevelType w:val="hybridMultilevel"/>
    <w:tmpl w:val="6CE6328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B21CC"/>
    <w:multiLevelType w:val="hybridMultilevel"/>
    <w:tmpl w:val="A7AAB84C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A72B5"/>
    <w:multiLevelType w:val="hybridMultilevel"/>
    <w:tmpl w:val="C996368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571DFE"/>
    <w:multiLevelType w:val="hybridMultilevel"/>
    <w:tmpl w:val="B00663A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906AEC">
      <w:numFmt w:val="bullet"/>
      <w:lvlText w:val="•"/>
      <w:lvlJc w:val="left"/>
      <w:pPr>
        <w:ind w:left="1800" w:hanging="720"/>
      </w:pPr>
      <w:rPr>
        <w:rFonts w:ascii="Calibri" w:eastAsia="Times New Roman" w:hAnsi="Calibri" w:cs="Calibri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4F71E5"/>
    <w:multiLevelType w:val="hybridMultilevel"/>
    <w:tmpl w:val="47EA58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B23E74"/>
    <w:multiLevelType w:val="hybridMultilevel"/>
    <w:tmpl w:val="648A7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4715CB7"/>
    <w:multiLevelType w:val="hybridMultilevel"/>
    <w:tmpl w:val="4720E5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51E78"/>
    <w:multiLevelType w:val="hybridMultilevel"/>
    <w:tmpl w:val="280E1BA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994ACF"/>
    <w:multiLevelType w:val="hybridMultilevel"/>
    <w:tmpl w:val="7B9A460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A45C52"/>
    <w:multiLevelType w:val="hybridMultilevel"/>
    <w:tmpl w:val="DCFA2654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9F510A"/>
    <w:multiLevelType w:val="hybridMultilevel"/>
    <w:tmpl w:val="8474B9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9426D0"/>
    <w:multiLevelType w:val="hybridMultilevel"/>
    <w:tmpl w:val="777AEC7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CF501C"/>
    <w:multiLevelType w:val="hybridMultilevel"/>
    <w:tmpl w:val="1CB49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BA7EF2"/>
    <w:multiLevelType w:val="hybridMultilevel"/>
    <w:tmpl w:val="C492873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860F08"/>
    <w:multiLevelType w:val="hybridMultilevel"/>
    <w:tmpl w:val="C22A4AE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903053"/>
    <w:multiLevelType w:val="hybridMultilevel"/>
    <w:tmpl w:val="27A6853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1F14DEC"/>
    <w:multiLevelType w:val="hybridMultilevel"/>
    <w:tmpl w:val="B3904D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D46F21"/>
    <w:multiLevelType w:val="hybridMultilevel"/>
    <w:tmpl w:val="3F7E5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511C37"/>
    <w:multiLevelType w:val="hybridMultilevel"/>
    <w:tmpl w:val="2E9C6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924C38"/>
    <w:multiLevelType w:val="hybridMultilevel"/>
    <w:tmpl w:val="6FD48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B612DE"/>
    <w:multiLevelType w:val="hybridMultilevel"/>
    <w:tmpl w:val="E3C0010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52563F"/>
    <w:multiLevelType w:val="hybridMultilevel"/>
    <w:tmpl w:val="E59AD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89255B"/>
    <w:multiLevelType w:val="hybridMultilevel"/>
    <w:tmpl w:val="AE1C0A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EC46D9"/>
    <w:multiLevelType w:val="hybridMultilevel"/>
    <w:tmpl w:val="8982E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002ABC"/>
    <w:multiLevelType w:val="hybridMultilevel"/>
    <w:tmpl w:val="60B2FF7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6D0179"/>
    <w:multiLevelType w:val="hybridMultilevel"/>
    <w:tmpl w:val="7416DE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D21438"/>
    <w:multiLevelType w:val="hybridMultilevel"/>
    <w:tmpl w:val="AFEC61C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C1738C"/>
    <w:multiLevelType w:val="hybridMultilevel"/>
    <w:tmpl w:val="032875A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453742">
    <w:abstractNumId w:val="9"/>
  </w:num>
  <w:num w:numId="2" w16cid:durableId="1706709527">
    <w:abstractNumId w:val="11"/>
  </w:num>
  <w:num w:numId="3" w16cid:durableId="1827933718">
    <w:abstractNumId w:val="12"/>
  </w:num>
  <w:num w:numId="4" w16cid:durableId="1500533967">
    <w:abstractNumId w:val="29"/>
  </w:num>
  <w:num w:numId="5" w16cid:durableId="1145663121">
    <w:abstractNumId w:val="7"/>
  </w:num>
  <w:num w:numId="6" w16cid:durableId="314996692">
    <w:abstractNumId w:val="6"/>
  </w:num>
  <w:num w:numId="7" w16cid:durableId="2132282114">
    <w:abstractNumId w:val="27"/>
  </w:num>
  <w:num w:numId="8" w16cid:durableId="1413694937">
    <w:abstractNumId w:val="28"/>
  </w:num>
  <w:num w:numId="9" w16cid:durableId="1326974669">
    <w:abstractNumId w:val="22"/>
  </w:num>
  <w:num w:numId="10" w16cid:durableId="1289387392">
    <w:abstractNumId w:val="16"/>
  </w:num>
  <w:num w:numId="11" w16cid:durableId="1980454578">
    <w:abstractNumId w:val="25"/>
  </w:num>
  <w:num w:numId="12" w16cid:durableId="925261707">
    <w:abstractNumId w:val="17"/>
  </w:num>
  <w:num w:numId="13" w16cid:durableId="300892800">
    <w:abstractNumId w:val="35"/>
  </w:num>
  <w:num w:numId="14" w16cid:durableId="1807310698">
    <w:abstractNumId w:val="26"/>
  </w:num>
  <w:num w:numId="15" w16cid:durableId="1351027612">
    <w:abstractNumId w:val="32"/>
  </w:num>
  <w:num w:numId="16" w16cid:durableId="1190487803">
    <w:abstractNumId w:val="20"/>
  </w:num>
  <w:num w:numId="17" w16cid:durableId="1721317915">
    <w:abstractNumId w:val="14"/>
  </w:num>
  <w:num w:numId="18" w16cid:durableId="1834104850">
    <w:abstractNumId w:val="2"/>
  </w:num>
  <w:num w:numId="19" w16cid:durableId="1196963848">
    <w:abstractNumId w:val="31"/>
  </w:num>
  <w:num w:numId="20" w16cid:durableId="367990842">
    <w:abstractNumId w:val="33"/>
  </w:num>
  <w:num w:numId="21" w16cid:durableId="959413189">
    <w:abstractNumId w:val="15"/>
  </w:num>
  <w:num w:numId="22" w16cid:durableId="196478957">
    <w:abstractNumId w:val="3"/>
  </w:num>
  <w:num w:numId="23" w16cid:durableId="1269503473">
    <w:abstractNumId w:val="0"/>
  </w:num>
  <w:num w:numId="24" w16cid:durableId="318770016">
    <w:abstractNumId w:val="4"/>
  </w:num>
  <w:num w:numId="25" w16cid:durableId="1582060689">
    <w:abstractNumId w:val="37"/>
  </w:num>
  <w:num w:numId="26" w16cid:durableId="1372539698">
    <w:abstractNumId w:val="36"/>
  </w:num>
  <w:num w:numId="27" w16cid:durableId="1829134280">
    <w:abstractNumId w:val="18"/>
  </w:num>
  <w:num w:numId="28" w16cid:durableId="561794720">
    <w:abstractNumId w:val="5"/>
  </w:num>
  <w:num w:numId="29" w16cid:durableId="1383555460">
    <w:abstractNumId w:val="30"/>
  </w:num>
  <w:num w:numId="30" w16cid:durableId="726563711">
    <w:abstractNumId w:val="1"/>
  </w:num>
  <w:num w:numId="31" w16cid:durableId="701128460">
    <w:abstractNumId w:val="10"/>
  </w:num>
  <w:num w:numId="32" w16cid:durableId="560209765">
    <w:abstractNumId w:val="8"/>
  </w:num>
  <w:num w:numId="33" w16cid:durableId="86929907">
    <w:abstractNumId w:val="19"/>
  </w:num>
  <w:num w:numId="34" w16cid:durableId="579829152">
    <w:abstractNumId w:val="13"/>
  </w:num>
  <w:num w:numId="35" w16cid:durableId="1630815781">
    <w:abstractNumId w:val="24"/>
  </w:num>
  <w:num w:numId="36" w16cid:durableId="630945144">
    <w:abstractNumId w:val="21"/>
  </w:num>
  <w:num w:numId="37" w16cid:durableId="914316455">
    <w:abstractNumId w:val="23"/>
  </w:num>
  <w:num w:numId="38" w16cid:durableId="209473809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6" w:nlCheck="1" w:checkStyle="1"/>
  <w:activeWritingStyle w:appName="MSWord" w:lang="es-VE" w:vendorID="64" w:dllVersion="6" w:nlCheck="1" w:checkStyle="1"/>
  <w:activeWritingStyle w:appName="MSWord" w:lang="es-ES" w:vendorID="64" w:dllVersion="6" w:nlCheck="1" w:checkStyle="1"/>
  <w:activeWritingStyle w:appName="MSWord" w:lang="es-VE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s-VE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n-GB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9F"/>
    <w:rsid w:val="00011E36"/>
    <w:rsid w:val="00020E98"/>
    <w:rsid w:val="00030AD7"/>
    <w:rsid w:val="00036E52"/>
    <w:rsid w:val="00051952"/>
    <w:rsid w:val="00064ABB"/>
    <w:rsid w:val="00065373"/>
    <w:rsid w:val="0007455A"/>
    <w:rsid w:val="000820DC"/>
    <w:rsid w:val="000A167F"/>
    <w:rsid w:val="000A5CED"/>
    <w:rsid w:val="000B11C1"/>
    <w:rsid w:val="000B5B46"/>
    <w:rsid w:val="000C535E"/>
    <w:rsid w:val="000E001D"/>
    <w:rsid w:val="000E4D55"/>
    <w:rsid w:val="000F7DED"/>
    <w:rsid w:val="0010068A"/>
    <w:rsid w:val="00181430"/>
    <w:rsid w:val="001A1A19"/>
    <w:rsid w:val="001D0022"/>
    <w:rsid w:val="001F417C"/>
    <w:rsid w:val="002323A6"/>
    <w:rsid w:val="00242C5E"/>
    <w:rsid w:val="002615BE"/>
    <w:rsid w:val="00274618"/>
    <w:rsid w:val="00275827"/>
    <w:rsid w:val="00286A48"/>
    <w:rsid w:val="00291C2E"/>
    <w:rsid w:val="002933B5"/>
    <w:rsid w:val="0029400A"/>
    <w:rsid w:val="002A5181"/>
    <w:rsid w:val="002D01E2"/>
    <w:rsid w:val="002D23D2"/>
    <w:rsid w:val="002D7291"/>
    <w:rsid w:val="002E2D0B"/>
    <w:rsid w:val="002F2979"/>
    <w:rsid w:val="0030713E"/>
    <w:rsid w:val="00310457"/>
    <w:rsid w:val="00323F83"/>
    <w:rsid w:val="0033565B"/>
    <w:rsid w:val="003472E1"/>
    <w:rsid w:val="00362E84"/>
    <w:rsid w:val="003718E1"/>
    <w:rsid w:val="00387A88"/>
    <w:rsid w:val="003936A6"/>
    <w:rsid w:val="0039580E"/>
    <w:rsid w:val="003B4F57"/>
    <w:rsid w:val="003E1593"/>
    <w:rsid w:val="00402E66"/>
    <w:rsid w:val="00410D40"/>
    <w:rsid w:val="004261FF"/>
    <w:rsid w:val="004509C0"/>
    <w:rsid w:val="004551B1"/>
    <w:rsid w:val="0045693F"/>
    <w:rsid w:val="00496FA7"/>
    <w:rsid w:val="004A3FAA"/>
    <w:rsid w:val="004A47FB"/>
    <w:rsid w:val="004B19B2"/>
    <w:rsid w:val="004B1BAD"/>
    <w:rsid w:val="004F4C61"/>
    <w:rsid w:val="00501384"/>
    <w:rsid w:val="005138B7"/>
    <w:rsid w:val="00516065"/>
    <w:rsid w:val="005209C3"/>
    <w:rsid w:val="00523AB2"/>
    <w:rsid w:val="0053515F"/>
    <w:rsid w:val="005730BD"/>
    <w:rsid w:val="0057335F"/>
    <w:rsid w:val="00575FCE"/>
    <w:rsid w:val="005817C0"/>
    <w:rsid w:val="00596C9C"/>
    <w:rsid w:val="005A2639"/>
    <w:rsid w:val="005A7A70"/>
    <w:rsid w:val="005C5C2A"/>
    <w:rsid w:val="005D5448"/>
    <w:rsid w:val="005E043E"/>
    <w:rsid w:val="005E21EA"/>
    <w:rsid w:val="005E349F"/>
    <w:rsid w:val="005E6FD1"/>
    <w:rsid w:val="005F00A2"/>
    <w:rsid w:val="00641A83"/>
    <w:rsid w:val="00682774"/>
    <w:rsid w:val="00686BF2"/>
    <w:rsid w:val="006960A1"/>
    <w:rsid w:val="006961BA"/>
    <w:rsid w:val="006D778D"/>
    <w:rsid w:val="006E3BCA"/>
    <w:rsid w:val="006E6B15"/>
    <w:rsid w:val="006F33A0"/>
    <w:rsid w:val="0070539E"/>
    <w:rsid w:val="0071285B"/>
    <w:rsid w:val="0071490B"/>
    <w:rsid w:val="00721866"/>
    <w:rsid w:val="00735D0D"/>
    <w:rsid w:val="00737328"/>
    <w:rsid w:val="00761CAF"/>
    <w:rsid w:val="00761E34"/>
    <w:rsid w:val="0077082A"/>
    <w:rsid w:val="00775B7C"/>
    <w:rsid w:val="0077699D"/>
    <w:rsid w:val="00783B63"/>
    <w:rsid w:val="00786336"/>
    <w:rsid w:val="007A0E73"/>
    <w:rsid w:val="007A2DA1"/>
    <w:rsid w:val="007A74EA"/>
    <w:rsid w:val="007B1991"/>
    <w:rsid w:val="007B4186"/>
    <w:rsid w:val="007D7FFB"/>
    <w:rsid w:val="007E0E2F"/>
    <w:rsid w:val="007E5D2C"/>
    <w:rsid w:val="00801C0A"/>
    <w:rsid w:val="008804D9"/>
    <w:rsid w:val="00887B83"/>
    <w:rsid w:val="00892218"/>
    <w:rsid w:val="008A3194"/>
    <w:rsid w:val="008A5E5D"/>
    <w:rsid w:val="008B2D2D"/>
    <w:rsid w:val="008C1DD0"/>
    <w:rsid w:val="008C7886"/>
    <w:rsid w:val="009049FF"/>
    <w:rsid w:val="009126CE"/>
    <w:rsid w:val="00924749"/>
    <w:rsid w:val="009313E7"/>
    <w:rsid w:val="0093425E"/>
    <w:rsid w:val="009451E9"/>
    <w:rsid w:val="0095612F"/>
    <w:rsid w:val="009734EA"/>
    <w:rsid w:val="00977DA8"/>
    <w:rsid w:val="00997018"/>
    <w:rsid w:val="009A49BE"/>
    <w:rsid w:val="009B1712"/>
    <w:rsid w:val="009B2A77"/>
    <w:rsid w:val="009C50BD"/>
    <w:rsid w:val="009C67F7"/>
    <w:rsid w:val="009E06E9"/>
    <w:rsid w:val="009F77E5"/>
    <w:rsid w:val="00A00321"/>
    <w:rsid w:val="00A2365C"/>
    <w:rsid w:val="00A30716"/>
    <w:rsid w:val="00A3435F"/>
    <w:rsid w:val="00A37346"/>
    <w:rsid w:val="00A402F8"/>
    <w:rsid w:val="00A60913"/>
    <w:rsid w:val="00A61099"/>
    <w:rsid w:val="00A73590"/>
    <w:rsid w:val="00A76EF0"/>
    <w:rsid w:val="00A95C11"/>
    <w:rsid w:val="00AA25E8"/>
    <w:rsid w:val="00AB2C94"/>
    <w:rsid w:val="00AD02AC"/>
    <w:rsid w:val="00AE3178"/>
    <w:rsid w:val="00AF39B7"/>
    <w:rsid w:val="00B01FA3"/>
    <w:rsid w:val="00B1170A"/>
    <w:rsid w:val="00B2309C"/>
    <w:rsid w:val="00B239E4"/>
    <w:rsid w:val="00B25E81"/>
    <w:rsid w:val="00B2706F"/>
    <w:rsid w:val="00B474A0"/>
    <w:rsid w:val="00B47B08"/>
    <w:rsid w:val="00B62BF6"/>
    <w:rsid w:val="00B8595C"/>
    <w:rsid w:val="00B94FD0"/>
    <w:rsid w:val="00BD7BE9"/>
    <w:rsid w:val="00BE7015"/>
    <w:rsid w:val="00C22FA8"/>
    <w:rsid w:val="00C23EF2"/>
    <w:rsid w:val="00C33AF4"/>
    <w:rsid w:val="00C41EC3"/>
    <w:rsid w:val="00C57FEE"/>
    <w:rsid w:val="00C600AD"/>
    <w:rsid w:val="00C638CC"/>
    <w:rsid w:val="00C75B52"/>
    <w:rsid w:val="00C8287C"/>
    <w:rsid w:val="00CA3875"/>
    <w:rsid w:val="00CB0770"/>
    <w:rsid w:val="00CB1FE9"/>
    <w:rsid w:val="00CB2613"/>
    <w:rsid w:val="00CB6F0C"/>
    <w:rsid w:val="00CB74B5"/>
    <w:rsid w:val="00CC6C03"/>
    <w:rsid w:val="00CD1698"/>
    <w:rsid w:val="00CD33D7"/>
    <w:rsid w:val="00CD4E99"/>
    <w:rsid w:val="00CE01C8"/>
    <w:rsid w:val="00CE17B9"/>
    <w:rsid w:val="00CE5C71"/>
    <w:rsid w:val="00D02B1F"/>
    <w:rsid w:val="00D40C50"/>
    <w:rsid w:val="00D4264B"/>
    <w:rsid w:val="00D960EE"/>
    <w:rsid w:val="00DA18E6"/>
    <w:rsid w:val="00DA447F"/>
    <w:rsid w:val="00DE2C67"/>
    <w:rsid w:val="00DF6473"/>
    <w:rsid w:val="00E07988"/>
    <w:rsid w:val="00E1314C"/>
    <w:rsid w:val="00E13393"/>
    <w:rsid w:val="00E22B15"/>
    <w:rsid w:val="00E27A31"/>
    <w:rsid w:val="00E3791F"/>
    <w:rsid w:val="00E52D7D"/>
    <w:rsid w:val="00E775F1"/>
    <w:rsid w:val="00E82E44"/>
    <w:rsid w:val="00E95BA4"/>
    <w:rsid w:val="00E96E4C"/>
    <w:rsid w:val="00EB73D1"/>
    <w:rsid w:val="00EC190D"/>
    <w:rsid w:val="00ED03AE"/>
    <w:rsid w:val="00ED38E0"/>
    <w:rsid w:val="00ED653A"/>
    <w:rsid w:val="00EF0568"/>
    <w:rsid w:val="00EF6B5D"/>
    <w:rsid w:val="00F014AD"/>
    <w:rsid w:val="00F043D4"/>
    <w:rsid w:val="00F1195E"/>
    <w:rsid w:val="00F15FC6"/>
    <w:rsid w:val="00F20AA4"/>
    <w:rsid w:val="00F33831"/>
    <w:rsid w:val="00F3561D"/>
    <w:rsid w:val="00F54B14"/>
    <w:rsid w:val="00F564EF"/>
    <w:rsid w:val="00F56D93"/>
    <w:rsid w:val="00F9346B"/>
    <w:rsid w:val="00F95468"/>
    <w:rsid w:val="00FB08F4"/>
    <w:rsid w:val="00FB21CA"/>
    <w:rsid w:val="00FB46BD"/>
    <w:rsid w:val="00FC64D4"/>
    <w:rsid w:val="00FD0CF6"/>
    <w:rsid w:val="00FD399C"/>
    <w:rsid w:val="00FE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878D39"/>
  <w15:docId w15:val="{E3615BC7-1066-48E5-8B82-BE61F707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2218"/>
    <w:rPr>
      <w:rFonts w:ascii="Arial" w:hAnsi="Arial"/>
      <w:lang w:val="es-VE"/>
    </w:rPr>
  </w:style>
  <w:style w:type="paragraph" w:styleId="Ttulo1">
    <w:name w:val="heading 1"/>
    <w:basedOn w:val="Normal"/>
    <w:next w:val="Normal"/>
    <w:qFormat/>
    <w:rsid w:val="00892218"/>
    <w:pPr>
      <w:keepNext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rsid w:val="00892218"/>
    <w:pPr>
      <w:keepNext/>
      <w:outlineLvl w:val="1"/>
    </w:pPr>
    <w:rPr>
      <w:sz w:val="24"/>
    </w:rPr>
  </w:style>
  <w:style w:type="paragraph" w:styleId="Ttulo3">
    <w:name w:val="heading 3"/>
    <w:basedOn w:val="Normal"/>
    <w:next w:val="Normal"/>
    <w:qFormat/>
    <w:rsid w:val="00892218"/>
    <w:pPr>
      <w:keepNext/>
      <w:jc w:val="center"/>
      <w:outlineLvl w:val="2"/>
    </w:pPr>
    <w:rPr>
      <w:b/>
      <w:i/>
      <w:sz w:val="24"/>
    </w:rPr>
  </w:style>
  <w:style w:type="paragraph" w:styleId="Ttulo4">
    <w:name w:val="heading 4"/>
    <w:basedOn w:val="Normal"/>
    <w:next w:val="Normal"/>
    <w:qFormat/>
    <w:rsid w:val="00892218"/>
    <w:pPr>
      <w:keepNext/>
      <w:jc w:val="center"/>
      <w:outlineLvl w:val="3"/>
    </w:pPr>
    <w:rPr>
      <w:b/>
      <w:i/>
      <w:sz w:val="28"/>
    </w:rPr>
  </w:style>
  <w:style w:type="paragraph" w:styleId="Ttulo5">
    <w:name w:val="heading 5"/>
    <w:basedOn w:val="Normal"/>
    <w:next w:val="Normal"/>
    <w:qFormat/>
    <w:rsid w:val="00892218"/>
    <w:pPr>
      <w:keepNext/>
      <w:spacing w:line="360" w:lineRule="auto"/>
      <w:jc w:val="center"/>
      <w:outlineLvl w:val="4"/>
    </w:pPr>
    <w:rPr>
      <w:b/>
      <w:sz w:val="28"/>
    </w:rPr>
  </w:style>
  <w:style w:type="paragraph" w:styleId="Ttulo6">
    <w:name w:val="heading 6"/>
    <w:basedOn w:val="Normal"/>
    <w:next w:val="Normal"/>
    <w:qFormat/>
    <w:rsid w:val="00892218"/>
    <w:pPr>
      <w:keepNext/>
      <w:jc w:val="center"/>
      <w:outlineLvl w:val="5"/>
    </w:pPr>
    <w:rPr>
      <w:sz w:val="24"/>
    </w:rPr>
  </w:style>
  <w:style w:type="paragraph" w:styleId="Ttulo7">
    <w:name w:val="heading 7"/>
    <w:basedOn w:val="Normal"/>
    <w:next w:val="Normal"/>
    <w:qFormat/>
    <w:rsid w:val="00892218"/>
    <w:pPr>
      <w:keepNext/>
      <w:tabs>
        <w:tab w:val="left" w:pos="720"/>
        <w:tab w:val="left" w:pos="4680"/>
      </w:tabs>
      <w:ind w:right="-54"/>
      <w:outlineLvl w:val="6"/>
    </w:pPr>
    <w:rPr>
      <w:b/>
      <w:sz w:val="24"/>
    </w:rPr>
  </w:style>
  <w:style w:type="paragraph" w:styleId="Ttulo8">
    <w:name w:val="heading 8"/>
    <w:basedOn w:val="Normal"/>
    <w:next w:val="Normal"/>
    <w:qFormat/>
    <w:rsid w:val="00892218"/>
    <w:pPr>
      <w:keepNext/>
      <w:jc w:val="center"/>
      <w:outlineLvl w:val="7"/>
    </w:pPr>
    <w:rPr>
      <w:b/>
      <w:bCs/>
      <w:i/>
      <w:iCs/>
      <w:color w:val="FFFFFF"/>
      <w:sz w:val="24"/>
    </w:rPr>
  </w:style>
  <w:style w:type="paragraph" w:styleId="Ttulo9">
    <w:name w:val="heading 9"/>
    <w:basedOn w:val="Normal"/>
    <w:next w:val="Normal"/>
    <w:qFormat/>
    <w:rsid w:val="00892218"/>
    <w:pPr>
      <w:keepNext/>
      <w:jc w:val="center"/>
      <w:outlineLvl w:val="8"/>
    </w:pPr>
    <w:rPr>
      <w:rFonts w:cs="Arial"/>
      <w:b/>
      <w:bCs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Text">
    <w:name w:val="Default Text"/>
    <w:basedOn w:val="Normal"/>
    <w:rsid w:val="00892218"/>
    <w:rPr>
      <w:noProof/>
      <w:sz w:val="24"/>
    </w:rPr>
  </w:style>
  <w:style w:type="paragraph" w:styleId="Textoindependiente2">
    <w:name w:val="Body Text 2"/>
    <w:basedOn w:val="Normal"/>
    <w:rsid w:val="00892218"/>
    <w:pPr>
      <w:spacing w:line="360" w:lineRule="auto"/>
      <w:ind w:firstLine="720"/>
    </w:pPr>
    <w:rPr>
      <w:sz w:val="24"/>
    </w:rPr>
  </w:style>
  <w:style w:type="paragraph" w:styleId="Sangradetextonormal">
    <w:name w:val="Body Text Indent"/>
    <w:basedOn w:val="Normal"/>
    <w:rsid w:val="00892218"/>
    <w:pPr>
      <w:spacing w:line="360" w:lineRule="auto"/>
      <w:ind w:right="576" w:firstLine="720"/>
    </w:pPr>
    <w:rPr>
      <w:sz w:val="24"/>
    </w:rPr>
  </w:style>
  <w:style w:type="paragraph" w:customStyle="1" w:styleId="Blockquote">
    <w:name w:val="Blockquote"/>
    <w:basedOn w:val="Normal"/>
    <w:rsid w:val="00892218"/>
    <w:pPr>
      <w:spacing w:before="100" w:after="100"/>
      <w:ind w:left="360" w:right="360"/>
    </w:pPr>
    <w:rPr>
      <w:snapToGrid w:val="0"/>
      <w:sz w:val="24"/>
    </w:rPr>
  </w:style>
  <w:style w:type="paragraph" w:styleId="Textoindependiente">
    <w:name w:val="Body Text"/>
    <w:basedOn w:val="Normal"/>
    <w:rsid w:val="00892218"/>
    <w:pPr>
      <w:spacing w:line="360" w:lineRule="auto"/>
      <w:ind w:right="576"/>
    </w:pPr>
    <w:rPr>
      <w:sz w:val="24"/>
    </w:rPr>
  </w:style>
  <w:style w:type="character" w:styleId="Hipervnculo">
    <w:name w:val="Hyperlink"/>
    <w:basedOn w:val="Fuentedeprrafopredeter"/>
    <w:rsid w:val="00892218"/>
    <w:rPr>
      <w:color w:val="0000FF"/>
      <w:u w:val="single"/>
    </w:rPr>
  </w:style>
  <w:style w:type="paragraph" w:styleId="Sangra2detindependiente">
    <w:name w:val="Body Text Indent 2"/>
    <w:basedOn w:val="Normal"/>
    <w:rsid w:val="00892218"/>
    <w:pPr>
      <w:ind w:left="1080"/>
    </w:pPr>
    <w:rPr>
      <w:sz w:val="24"/>
    </w:rPr>
  </w:style>
  <w:style w:type="character" w:styleId="Hipervnculovisitado">
    <w:name w:val="FollowedHyperlink"/>
    <w:basedOn w:val="Fuentedeprrafopredeter"/>
    <w:rsid w:val="00892218"/>
    <w:rPr>
      <w:color w:val="800080"/>
      <w:u w:val="single"/>
    </w:rPr>
  </w:style>
  <w:style w:type="paragraph" w:styleId="Encabezado">
    <w:name w:val="header"/>
    <w:basedOn w:val="Normal"/>
    <w:link w:val="EncabezadoCar"/>
    <w:rsid w:val="00892218"/>
    <w:pPr>
      <w:tabs>
        <w:tab w:val="center" w:pos="4320"/>
        <w:tab w:val="right" w:pos="8640"/>
      </w:tabs>
    </w:pPr>
    <w:rPr>
      <w:sz w:val="24"/>
      <w:szCs w:val="24"/>
    </w:rPr>
  </w:style>
  <w:style w:type="paragraph" w:styleId="Piedepgina">
    <w:name w:val="footer"/>
    <w:basedOn w:val="Normal"/>
    <w:rsid w:val="00892218"/>
    <w:pPr>
      <w:tabs>
        <w:tab w:val="center" w:pos="4320"/>
        <w:tab w:val="right" w:pos="8640"/>
      </w:tabs>
    </w:pPr>
  </w:style>
  <w:style w:type="paragraph" w:styleId="Textoindependiente3">
    <w:name w:val="Body Text 3"/>
    <w:basedOn w:val="Normal"/>
    <w:rsid w:val="00892218"/>
    <w:pPr>
      <w:tabs>
        <w:tab w:val="right" w:pos="10080"/>
      </w:tabs>
      <w:ind w:right="18"/>
      <w:jc w:val="both"/>
    </w:pPr>
    <w:rPr>
      <w:rFonts w:cs="Arial"/>
      <w:iCs/>
    </w:rPr>
  </w:style>
  <w:style w:type="paragraph" w:styleId="Prrafodelista">
    <w:name w:val="List Paragraph"/>
    <w:basedOn w:val="Normal"/>
    <w:qFormat/>
    <w:rsid w:val="00011E3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GB"/>
    </w:rPr>
  </w:style>
  <w:style w:type="paragraph" w:styleId="Mapadeldocumento">
    <w:name w:val="Document Map"/>
    <w:basedOn w:val="Normal"/>
    <w:semiHidden/>
    <w:rsid w:val="003472E1"/>
    <w:pPr>
      <w:shd w:val="clear" w:color="auto" w:fill="000080"/>
    </w:pPr>
    <w:rPr>
      <w:rFonts w:ascii="Tahoma" w:hAnsi="Tahoma" w:cs="Tahoma"/>
    </w:rPr>
  </w:style>
  <w:style w:type="table" w:styleId="Tablaconcuadrcula">
    <w:name w:val="Table Grid"/>
    <w:basedOn w:val="Tablanormal"/>
    <w:rsid w:val="00347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820D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820DC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rsid w:val="00065373"/>
    <w:rPr>
      <w:rFonts w:ascii="Arial" w:hAnsi="Arial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D960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ache\Temporary%20Internet%20Files\OLK29\NEWS%20RELEASE%20TEMPLATE%20LETTER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7B36E6-A212-490C-B038-419D5FAF7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NEWS RELEASE TEMPLATE LETTER1.dot</Template>
  <TotalTime>6</TotalTime>
  <Pages>2</Pages>
  <Words>361</Words>
  <Characters>1988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Jacclyn Nautiyal</dc:creator>
  <cp:keywords/>
  <dc:description/>
  <cp:lastModifiedBy>Evelia Manzo</cp:lastModifiedBy>
  <cp:revision>4</cp:revision>
  <cp:lastPrinted>2010-06-07T17:26:00Z</cp:lastPrinted>
  <dcterms:created xsi:type="dcterms:W3CDTF">2026-07-06T17:00:00Z</dcterms:created>
  <dcterms:modified xsi:type="dcterms:W3CDTF">2026-07-06T17:07:00Z</dcterms:modified>
</cp:coreProperties>
</file>