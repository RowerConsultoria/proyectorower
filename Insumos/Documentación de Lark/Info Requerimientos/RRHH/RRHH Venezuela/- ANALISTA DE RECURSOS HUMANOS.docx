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154A" w14:textId="7F4652F9" w:rsidR="007E5D2C" w:rsidRPr="00F87163" w:rsidRDefault="007E5D2C">
      <w:pPr>
        <w:pStyle w:val="Encabezado"/>
        <w:tabs>
          <w:tab w:val="clear" w:pos="8640"/>
          <w:tab w:val="left" w:pos="5880"/>
          <w:tab w:val="right" w:pos="10080"/>
        </w:tabs>
        <w:rPr>
          <w:rFonts w:asciiTheme="minorHAnsi" w:hAnsiTheme="minorHAnsi" w:cs="Arial"/>
          <w:sz w:val="22"/>
          <w:szCs w:val="22"/>
          <w:lang w:val="es-VE"/>
        </w:rPr>
      </w:pPr>
      <w:r w:rsidRPr="00F87163">
        <w:rPr>
          <w:rFonts w:asciiTheme="minorHAnsi" w:hAnsiTheme="minorHAnsi" w:cs="Arial"/>
          <w:sz w:val="22"/>
          <w:szCs w:val="22"/>
          <w:lang w:val="es-VE"/>
        </w:rPr>
        <w:tab/>
      </w:r>
      <w:r w:rsidRPr="00F87163">
        <w:rPr>
          <w:rFonts w:asciiTheme="minorHAnsi" w:hAnsiTheme="minorHAnsi" w:cs="Arial"/>
          <w:sz w:val="22"/>
          <w:szCs w:val="22"/>
          <w:lang w:val="es-VE"/>
        </w:rPr>
        <w:tab/>
      </w:r>
      <w:r w:rsidRPr="00F87163">
        <w:rPr>
          <w:rFonts w:asciiTheme="minorHAnsi" w:hAnsiTheme="minorHAnsi" w:cs="Arial"/>
          <w:sz w:val="22"/>
          <w:szCs w:val="22"/>
          <w:lang w:val="es-VE"/>
        </w:rPr>
        <w:tab/>
      </w:r>
    </w:p>
    <w:p w14:paraId="4DA18C07" w14:textId="77777777" w:rsidR="007E5D2C" w:rsidRPr="00F87163" w:rsidRDefault="00362E84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  <w:lang w:val="es-VE"/>
        </w:rPr>
      </w:pPr>
      <w:r w:rsidRPr="00F87163">
        <w:rPr>
          <w:rFonts w:asciiTheme="minorHAnsi" w:hAnsiTheme="minorHAnsi" w:cs="Arial"/>
          <w:noProof/>
          <w:sz w:val="22"/>
          <w:szCs w:val="22"/>
          <w:lang w:val="es-VE" w:eastAsia="es-V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4BDAEA" wp14:editId="49A30D04">
                <wp:simplePos x="0" y="0"/>
                <wp:positionH relativeFrom="column">
                  <wp:posOffset>7620</wp:posOffset>
                </wp:positionH>
                <wp:positionV relativeFrom="paragraph">
                  <wp:posOffset>121920</wp:posOffset>
                </wp:positionV>
                <wp:extent cx="6728460" cy="269240"/>
                <wp:effectExtent l="0" t="0" r="15240" b="16510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28460" cy="269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2CE24" w14:textId="77777777" w:rsidR="0030713E" w:rsidRPr="00410D40" w:rsidRDefault="00A73590" w:rsidP="00410D40">
                            <w:pPr>
                              <w:pStyle w:val="Ttulo8"/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</w:pPr>
                            <w:r w:rsidRPr="00410D40"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  <w:t>DESCRIPCIÓN DEL CARGO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4BDAEA" id="Rectangle 11" o:spid="_x0000_s1026" style="position:absolute;left:0;text-align:left;margin-left:.6pt;margin-top:9.6pt;width:529.8pt;height:21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" fillcolor="black">
                <v:textbox>
                  <w:txbxContent>
                    <w:p w14:paraId="3FF2CE24" w14:textId="77777777" w:rsidR="0030713E" w:rsidRPr="00410D40" w:rsidRDefault="00A73590" w:rsidP="00410D40">
                      <w:pPr>
                        <w:pStyle w:val="Ttulo8"/>
                        <w:rPr>
                          <w:rFonts w:cs="Arial"/>
                          <w:i w:val="0"/>
                          <w:spacing w:val="20"/>
                          <w:sz w:val="22"/>
                        </w:rPr>
                      </w:pPr>
                      <w:r w:rsidRPr="00410D40">
                        <w:rPr>
                          <w:rFonts w:cs="Arial"/>
                          <w:i w:val="0"/>
                          <w:spacing w:val="20"/>
                          <w:sz w:val="22"/>
                        </w:rPr>
                        <w:t>DESCRIPCIÓN DEL CARGO</w:t>
                      </w:r>
                    </w:p>
                  </w:txbxContent>
                </v:textbox>
              </v:rect>
            </w:pict>
          </mc:Fallback>
        </mc:AlternateContent>
      </w:r>
    </w:p>
    <w:p w14:paraId="4985C1B5" w14:textId="77777777" w:rsidR="007E5D2C" w:rsidRPr="00F87163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  <w:lang w:val="es-VE"/>
        </w:rPr>
      </w:pPr>
    </w:p>
    <w:p w14:paraId="2B651C70" w14:textId="77777777" w:rsidR="007E5D2C" w:rsidRPr="00F87163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  <w:lang w:val="es-VE"/>
        </w:rPr>
      </w:pPr>
    </w:p>
    <w:p w14:paraId="6100CCCD" w14:textId="77777777" w:rsidR="003472E1" w:rsidRPr="00F87163" w:rsidRDefault="003472E1" w:rsidP="003472E1">
      <w:pPr>
        <w:rPr>
          <w:rFonts w:asciiTheme="minorHAnsi" w:hAnsiTheme="minorHAnsi"/>
          <w:sz w:val="22"/>
          <w:szCs w:val="22"/>
          <w:lang w:val="es-VE"/>
        </w:rPr>
      </w:pPr>
    </w:p>
    <w:tbl>
      <w:tblPr>
        <w:tblStyle w:val="Tablaconcuadrcula"/>
        <w:tblW w:w="0" w:type="auto"/>
        <w:jc w:val="center"/>
        <w:tblLook w:val="01E0" w:firstRow="1" w:lastRow="1" w:firstColumn="1" w:lastColumn="1" w:noHBand="0" w:noVBand="0"/>
      </w:tblPr>
      <w:tblGrid>
        <w:gridCol w:w="5400"/>
        <w:gridCol w:w="5004"/>
      </w:tblGrid>
      <w:tr w:rsidR="003472E1" w:rsidRPr="00C62997" w14:paraId="44E51CEB" w14:textId="77777777" w:rsidTr="0070539E">
        <w:trPr>
          <w:jc w:val="center"/>
        </w:trPr>
        <w:tc>
          <w:tcPr>
            <w:tcW w:w="5400" w:type="dxa"/>
          </w:tcPr>
          <w:p w14:paraId="76BDC5B0" w14:textId="1BD85349" w:rsidR="003472E1" w:rsidRPr="00F87163" w:rsidRDefault="00A73590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Título del cargo</w:t>
            </w:r>
            <w:r w:rsidR="007B1991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:</w:t>
            </w:r>
            <w:r w:rsidR="00CE01C8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</w:t>
            </w:r>
            <w:r w:rsidR="00725827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Analista</w:t>
            </w:r>
            <w:r w:rsidR="0053515F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de </w:t>
            </w:r>
            <w:r w:rsidR="00551C0A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Recursos Humanos</w:t>
            </w:r>
          </w:p>
          <w:p w14:paraId="6955DC62" w14:textId="77777777" w:rsidR="003472E1" w:rsidRPr="00F87163" w:rsidRDefault="003472E1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  <w:tc>
          <w:tcPr>
            <w:tcW w:w="5004" w:type="dxa"/>
          </w:tcPr>
          <w:p w14:paraId="53CCED6B" w14:textId="0DD3FF7F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Reporta a:  </w:t>
            </w:r>
            <w:r w:rsidR="00725827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Gerente de Recursos Humanos</w:t>
            </w:r>
          </w:p>
          <w:p w14:paraId="4907A22B" w14:textId="77777777" w:rsidR="003472E1" w:rsidRPr="00F87163" w:rsidRDefault="003472E1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</w:tr>
      <w:tr w:rsidR="00761E34" w:rsidRPr="00F87163" w14:paraId="106A8EB0" w14:textId="77777777" w:rsidTr="0070539E">
        <w:trPr>
          <w:jc w:val="center"/>
        </w:trPr>
        <w:tc>
          <w:tcPr>
            <w:tcW w:w="5400" w:type="dxa"/>
          </w:tcPr>
          <w:p w14:paraId="074F0571" w14:textId="27B4FCCB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Area: </w:t>
            </w:r>
            <w:r w:rsidR="00551C0A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Recursos Humanos</w:t>
            </w:r>
          </w:p>
          <w:p w14:paraId="43B3FF29" w14:textId="358B505E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  <w:tc>
          <w:tcPr>
            <w:tcW w:w="5004" w:type="dxa"/>
          </w:tcPr>
          <w:p w14:paraId="6B50A8D9" w14:textId="2DF3A0EF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Ubicación: Oficina principal - Venezuela.</w:t>
            </w:r>
          </w:p>
        </w:tc>
      </w:tr>
      <w:tr w:rsidR="00761E34" w:rsidRPr="00C62997" w14:paraId="78CEE45D" w14:textId="77777777" w:rsidTr="0070539E">
        <w:trPr>
          <w:jc w:val="center"/>
        </w:trPr>
        <w:tc>
          <w:tcPr>
            <w:tcW w:w="5400" w:type="dxa"/>
          </w:tcPr>
          <w:p w14:paraId="7A1A797F" w14:textId="62BC9C12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Fecha de creación:  </w:t>
            </w:r>
            <w:r w:rsidR="00F87163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junio</w:t>
            </w:r>
            <w:r w:rsidR="00725827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2026</w:t>
            </w:r>
          </w:p>
          <w:p w14:paraId="4463E768" w14:textId="77777777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  <w:tc>
          <w:tcPr>
            <w:tcW w:w="5004" w:type="dxa"/>
          </w:tcPr>
          <w:p w14:paraId="47B15321" w14:textId="37E0331B" w:rsidR="00761E34" w:rsidRPr="00F87163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Fecha de la última revisión: </w:t>
            </w:r>
            <w:r w:rsidR="00F87163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junio</w:t>
            </w:r>
            <w:r w:rsidR="00725827"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</w:t>
            </w:r>
            <w:r w:rsidRPr="00F87163">
              <w:rPr>
                <w:rFonts w:asciiTheme="minorHAnsi" w:hAnsiTheme="minorHAnsi" w:cs="Arial"/>
                <w:sz w:val="22"/>
                <w:szCs w:val="22"/>
                <w:lang w:val="es-VE"/>
              </w:rPr>
              <w:t>2026</w:t>
            </w:r>
          </w:p>
        </w:tc>
      </w:tr>
    </w:tbl>
    <w:p w14:paraId="7D92529A" w14:textId="77777777" w:rsidR="003472E1" w:rsidRPr="00F87163" w:rsidRDefault="003472E1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7177D860" w14:textId="77777777" w:rsidR="003472E1" w:rsidRPr="00F87163" w:rsidRDefault="00A73590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  <w:r w:rsidRPr="00F87163">
        <w:rPr>
          <w:rFonts w:asciiTheme="minorHAnsi" w:hAnsiTheme="minorHAnsi" w:cs="Arial"/>
          <w:b/>
          <w:sz w:val="22"/>
          <w:szCs w:val="22"/>
          <w:lang w:val="es-VE"/>
        </w:rPr>
        <w:t xml:space="preserve">Propósito del cargo: </w:t>
      </w:r>
    </w:p>
    <w:p w14:paraId="1DB4D396" w14:textId="77777777" w:rsidR="00387A88" w:rsidRPr="00F87163" w:rsidRDefault="00387A88" w:rsidP="00442340">
      <w:pPr>
        <w:ind w:right="272"/>
        <w:rPr>
          <w:rFonts w:asciiTheme="minorHAnsi" w:hAnsiTheme="minorHAnsi" w:cs="Arial"/>
          <w:sz w:val="22"/>
          <w:szCs w:val="22"/>
          <w:lang w:val="es-VE"/>
        </w:rPr>
      </w:pPr>
    </w:p>
    <w:p w14:paraId="72FFD661" w14:textId="429F9BE3" w:rsidR="00FE3203" w:rsidRPr="00F87163" w:rsidRDefault="00725827" w:rsidP="00442340">
      <w:pPr>
        <w:ind w:right="272"/>
        <w:jc w:val="both"/>
        <w:rPr>
          <w:rFonts w:asciiTheme="minorHAnsi" w:hAnsiTheme="minorHAnsi" w:cs="Arial"/>
          <w:sz w:val="22"/>
          <w:szCs w:val="22"/>
          <w:lang w:val="es-VE"/>
        </w:rPr>
      </w:pPr>
      <w:r w:rsidRPr="00F87163">
        <w:rPr>
          <w:rFonts w:asciiTheme="minorHAnsi" w:hAnsiTheme="minorHAnsi" w:cs="Arial"/>
          <w:sz w:val="22"/>
          <w:szCs w:val="22"/>
          <w:lang w:val="es-VE"/>
        </w:rPr>
        <w:t>Ejecutar y dar soporte operativo a los procesos diarios de Gestión Humana, encargándose directamente de la atracción e inducción del nuevo personal, la administración de los beneficios de salud (HCM) y el control de los expedientes y estructuras organizativas. Asimismo, actúa como enlace operativo para asegurar el cumplimiento de los registros y actividades exigidos por los entes reguladores (</w:t>
      </w:r>
      <w:proofErr w:type="spellStart"/>
      <w:r w:rsidRPr="00F87163">
        <w:rPr>
          <w:rFonts w:asciiTheme="minorHAnsi" w:hAnsiTheme="minorHAnsi" w:cs="Arial"/>
          <w:sz w:val="22"/>
          <w:szCs w:val="22"/>
          <w:lang w:val="es-VE"/>
        </w:rPr>
        <w:t>Inpsasel</w:t>
      </w:r>
      <w:proofErr w:type="spellEnd"/>
      <w:r w:rsidRPr="00F87163">
        <w:rPr>
          <w:rFonts w:asciiTheme="minorHAnsi" w:hAnsiTheme="minorHAnsi" w:cs="Arial"/>
          <w:sz w:val="22"/>
          <w:szCs w:val="22"/>
          <w:lang w:val="es-VE"/>
        </w:rPr>
        <w:t xml:space="preserve"> e INCRET), brindando una atención oportuna a los requerimientos de los trabajadores.</w:t>
      </w:r>
    </w:p>
    <w:p w14:paraId="6209316F" w14:textId="77777777" w:rsidR="00725827" w:rsidRPr="00F87163" w:rsidRDefault="00725827" w:rsidP="00442340">
      <w:pPr>
        <w:ind w:right="272"/>
        <w:rPr>
          <w:rFonts w:asciiTheme="minorHAnsi" w:hAnsiTheme="minorHAnsi" w:cs="Arial"/>
          <w:sz w:val="22"/>
          <w:szCs w:val="22"/>
          <w:lang w:val="es-VE"/>
        </w:rPr>
      </w:pPr>
    </w:p>
    <w:p w14:paraId="5BD0389A" w14:textId="77777777" w:rsidR="003472E1" w:rsidRPr="00F87163" w:rsidRDefault="00F3561D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  <w:r w:rsidRPr="00F87163">
        <w:rPr>
          <w:rFonts w:asciiTheme="minorHAnsi" w:hAnsiTheme="minorHAnsi" w:cs="Arial"/>
          <w:b/>
          <w:sz w:val="22"/>
          <w:szCs w:val="22"/>
          <w:lang w:val="es-VE"/>
        </w:rPr>
        <w:t>Principales Responsabilidades:</w:t>
      </w:r>
    </w:p>
    <w:p w14:paraId="5E186567" w14:textId="77777777" w:rsidR="00F3561D" w:rsidRPr="00F87163" w:rsidRDefault="00F3561D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</w:p>
    <w:p w14:paraId="55B6A88A" w14:textId="4ED0E63C" w:rsidR="00725827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Ejecutar los procesos de reclutamiento y selección de personal para las vacantes requeridas, utilizando fuentes de captación efectivas y aplicando técnicas de entrevista por competencias.</w:t>
      </w:r>
    </w:p>
    <w:p w14:paraId="5B6C90DF" w14:textId="5C639505" w:rsidR="00725827" w:rsidRPr="00F87163" w:rsidRDefault="00C6299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>
        <w:rPr>
          <w:rFonts w:asciiTheme="minorHAnsi" w:hAnsiTheme="minorHAnsi" w:cs="Arial"/>
          <w:lang w:val="es-VE"/>
        </w:rPr>
        <w:t xml:space="preserve">Apoyar en la </w:t>
      </w:r>
      <w:proofErr w:type="spellStart"/>
      <w:r>
        <w:rPr>
          <w:rFonts w:asciiTheme="minorHAnsi" w:hAnsiTheme="minorHAnsi" w:cs="Arial"/>
          <w:lang w:val="es-VE"/>
        </w:rPr>
        <w:t>Implementacion</w:t>
      </w:r>
      <w:proofErr w:type="spellEnd"/>
      <w:r>
        <w:rPr>
          <w:rFonts w:asciiTheme="minorHAnsi" w:hAnsiTheme="minorHAnsi" w:cs="Arial"/>
          <w:lang w:val="es-VE"/>
        </w:rPr>
        <w:t xml:space="preserve"> del </w:t>
      </w:r>
      <w:r w:rsidR="00725827" w:rsidRPr="00F87163">
        <w:rPr>
          <w:rFonts w:asciiTheme="minorHAnsi" w:hAnsiTheme="minorHAnsi" w:cs="Arial"/>
          <w:lang w:val="es-VE"/>
        </w:rPr>
        <w:t xml:space="preserve">programa de </w:t>
      </w:r>
      <w:proofErr w:type="spellStart"/>
      <w:r w:rsidR="00725827" w:rsidRPr="00F87163">
        <w:rPr>
          <w:rFonts w:asciiTheme="minorHAnsi" w:hAnsiTheme="minorHAnsi" w:cs="Arial"/>
          <w:i/>
          <w:iCs/>
          <w:lang w:val="es-VE"/>
        </w:rPr>
        <w:t>Onboarding</w:t>
      </w:r>
      <w:proofErr w:type="spellEnd"/>
      <w:r w:rsidR="00725827" w:rsidRPr="00F87163">
        <w:rPr>
          <w:rFonts w:asciiTheme="minorHAnsi" w:hAnsiTheme="minorHAnsi" w:cs="Arial"/>
          <w:lang w:val="es-VE"/>
        </w:rPr>
        <w:t xml:space="preserve"> (inducción) para el personal de nuevo ingreso, asegurando una inmersión cultural, administrativa y operativa que facilite su adaptación a la empresa.</w:t>
      </w:r>
    </w:p>
    <w:p w14:paraId="6EFE9393" w14:textId="13C5157A" w:rsidR="00725827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 xml:space="preserve">Monitorear y </w:t>
      </w:r>
      <w:r w:rsidR="00C62997">
        <w:rPr>
          <w:rFonts w:asciiTheme="minorHAnsi" w:hAnsiTheme="minorHAnsi" w:cs="Arial"/>
          <w:lang w:val="es-VE"/>
        </w:rPr>
        <w:t xml:space="preserve">recopilar los datos </w:t>
      </w:r>
      <w:r w:rsidRPr="00F87163">
        <w:rPr>
          <w:rFonts w:asciiTheme="minorHAnsi" w:hAnsiTheme="minorHAnsi" w:cs="Arial"/>
          <w:lang w:val="es-VE"/>
        </w:rPr>
        <w:t>el desempeño del personal durante el Periodo de Prueba, recopilando las métricas e informes de los supervisores directos para emitir la recomendación de continuidad o desvinculación laboral.</w:t>
      </w:r>
    </w:p>
    <w:p w14:paraId="648E4519" w14:textId="077A191A" w:rsidR="00725827" w:rsidRPr="00F87163" w:rsidRDefault="00C6299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>
        <w:rPr>
          <w:rFonts w:asciiTheme="minorHAnsi" w:hAnsiTheme="minorHAnsi" w:cs="Arial"/>
          <w:lang w:val="es-VE"/>
        </w:rPr>
        <w:t xml:space="preserve">Apoyar en el </w:t>
      </w:r>
      <w:r w:rsidR="00725827" w:rsidRPr="00F87163">
        <w:rPr>
          <w:rFonts w:asciiTheme="minorHAnsi" w:hAnsiTheme="minorHAnsi" w:cs="Arial"/>
          <w:lang w:val="es-VE"/>
        </w:rPr>
        <w:t xml:space="preserve">seguimiento continuo al cumplimiento de las normativas del </w:t>
      </w:r>
      <w:proofErr w:type="spellStart"/>
      <w:r w:rsidR="00725827" w:rsidRPr="00F87163">
        <w:rPr>
          <w:rFonts w:asciiTheme="minorHAnsi" w:hAnsiTheme="minorHAnsi" w:cs="Arial"/>
          <w:lang w:val="es-VE"/>
        </w:rPr>
        <w:t>Inpsasel</w:t>
      </w:r>
      <w:proofErr w:type="spellEnd"/>
      <w:r w:rsidR="00725827" w:rsidRPr="00F87163">
        <w:rPr>
          <w:rFonts w:asciiTheme="minorHAnsi" w:hAnsiTheme="minorHAnsi" w:cs="Arial"/>
          <w:lang w:val="es-VE"/>
        </w:rPr>
        <w:t xml:space="preserve"> y la </w:t>
      </w:r>
      <w:proofErr w:type="spellStart"/>
      <w:r w:rsidR="00725827" w:rsidRPr="00F87163">
        <w:rPr>
          <w:rFonts w:asciiTheme="minorHAnsi" w:hAnsiTheme="minorHAnsi" w:cs="Arial"/>
          <w:lang w:val="es-VE"/>
        </w:rPr>
        <w:t>Lopcymat</w:t>
      </w:r>
      <w:proofErr w:type="spellEnd"/>
      <w:r w:rsidR="00725827" w:rsidRPr="00F87163">
        <w:rPr>
          <w:rFonts w:asciiTheme="minorHAnsi" w:hAnsiTheme="minorHAnsi" w:cs="Arial"/>
          <w:lang w:val="es-VE"/>
        </w:rPr>
        <w:t>, trabajando en conjunto con el Comité de Seguridad y Salud Laboral (CSSL) en el registro de delegados, reportes de accidentes y estadísticas de morbilidad.</w:t>
      </w:r>
    </w:p>
    <w:p w14:paraId="514C91D7" w14:textId="77B26F82" w:rsidR="00C62997" w:rsidRPr="00C62997" w:rsidRDefault="00C62997" w:rsidP="00C62997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>
        <w:rPr>
          <w:rFonts w:asciiTheme="minorHAnsi" w:hAnsiTheme="minorHAnsi" w:cs="Arial"/>
          <w:lang w:val="es-VE"/>
        </w:rPr>
        <w:t>Tramitar</w:t>
      </w:r>
      <w:r w:rsidR="00725827" w:rsidRPr="00F87163">
        <w:rPr>
          <w:rFonts w:asciiTheme="minorHAnsi" w:hAnsiTheme="minorHAnsi" w:cs="Arial"/>
          <w:lang w:val="es-VE"/>
        </w:rPr>
        <w:t xml:space="preserve"> y registrar las actividades recreativas, culturales y de descanso del personal, bajo los lineamientos y parámetros exigidos por el INCRET (Instituto Nacional de Capacitación y Recreación de los Trabajadores).</w:t>
      </w:r>
    </w:p>
    <w:p w14:paraId="100D3D24" w14:textId="19E25D88" w:rsidR="00725827" w:rsidRPr="00F87163" w:rsidRDefault="00C6299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>
        <w:rPr>
          <w:rFonts w:asciiTheme="minorHAnsi" w:hAnsiTheme="minorHAnsi" w:cs="Arial"/>
          <w:lang w:val="es-VE"/>
        </w:rPr>
        <w:t>Procesar</w:t>
      </w:r>
      <w:r w:rsidR="00725827" w:rsidRPr="00F87163">
        <w:rPr>
          <w:rFonts w:asciiTheme="minorHAnsi" w:hAnsiTheme="minorHAnsi" w:cs="Arial"/>
          <w:lang w:val="es-VE"/>
        </w:rPr>
        <w:t xml:space="preserve"> y canalizar la información relacionada con la Póliza de Salud (HCM), sirviendo como enlace </w:t>
      </w:r>
      <w:r>
        <w:rPr>
          <w:rFonts w:asciiTheme="minorHAnsi" w:hAnsiTheme="minorHAnsi" w:cs="Arial"/>
          <w:lang w:val="es-VE"/>
        </w:rPr>
        <w:t xml:space="preserve">conciliador </w:t>
      </w:r>
      <w:r w:rsidR="00725827" w:rsidRPr="00F87163">
        <w:rPr>
          <w:rFonts w:asciiTheme="minorHAnsi" w:hAnsiTheme="minorHAnsi" w:cs="Arial"/>
          <w:lang w:val="es-VE"/>
        </w:rPr>
        <w:t xml:space="preserve">entre los trabajadores y la empresa aseguradora o </w:t>
      </w:r>
      <w:proofErr w:type="spellStart"/>
      <w:r w:rsidR="00725827" w:rsidRPr="00F87163">
        <w:rPr>
          <w:rFonts w:asciiTheme="minorHAnsi" w:hAnsiTheme="minorHAnsi" w:cs="Arial"/>
          <w:lang w:val="es-VE"/>
        </w:rPr>
        <w:t>broker</w:t>
      </w:r>
      <w:proofErr w:type="spellEnd"/>
      <w:r w:rsidR="00725827" w:rsidRPr="00F87163">
        <w:rPr>
          <w:rFonts w:asciiTheme="minorHAnsi" w:hAnsiTheme="minorHAnsi" w:cs="Arial"/>
          <w:lang w:val="es-VE"/>
        </w:rPr>
        <w:t xml:space="preserve"> para gestionar inclusiones, exclusiones, reembolsos y cartas avales</w:t>
      </w:r>
      <w:r>
        <w:rPr>
          <w:rFonts w:asciiTheme="minorHAnsi" w:hAnsiTheme="minorHAnsi" w:cs="Arial"/>
          <w:lang w:val="es-VE"/>
        </w:rPr>
        <w:t xml:space="preserve"> y chequeo de facturación, asegurando tener la base de datos actualizada.</w:t>
      </w:r>
    </w:p>
    <w:p w14:paraId="66EF4D17" w14:textId="3614D84E" w:rsidR="00725827" w:rsidRPr="00F87163" w:rsidRDefault="00C6299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>
        <w:rPr>
          <w:rFonts w:asciiTheme="minorHAnsi" w:hAnsiTheme="minorHAnsi" w:cs="Arial"/>
          <w:lang w:val="es-VE"/>
        </w:rPr>
        <w:t>A</w:t>
      </w:r>
      <w:r w:rsidR="00725827" w:rsidRPr="00F87163">
        <w:rPr>
          <w:rFonts w:asciiTheme="minorHAnsi" w:hAnsiTheme="minorHAnsi" w:cs="Arial"/>
          <w:lang w:val="es-VE"/>
        </w:rPr>
        <w:t>ctualizar y mantener el organigrama general de la empresa y los organigramas específicos por departamento, asegurando que reflejen la estructura jerárquica real de la organización.</w:t>
      </w:r>
    </w:p>
    <w:p w14:paraId="056D6258" w14:textId="18C2E888" w:rsidR="00725827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Levantar, redactar y actualizar las descripciones de cargo de toda la organización a través de entrevistas y análisis con los líderes de área, asegurando la alineación de funciones y responsabilidades del negocio.</w:t>
      </w:r>
    </w:p>
    <w:p w14:paraId="18E50A8F" w14:textId="13352FBB" w:rsidR="00725827" w:rsidRPr="00C62997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C62997">
        <w:rPr>
          <w:rFonts w:asciiTheme="minorHAnsi" w:hAnsiTheme="minorHAnsi" w:cs="Arial"/>
          <w:lang w:val="es-VE"/>
        </w:rPr>
        <w:t xml:space="preserve"> Asesorar e informar permanentemente a los trabajadores sobre los alcances, coberturas, deducibles, red de clínicas afiliadas y procesos de la póliza vigente.</w:t>
      </w:r>
    </w:p>
    <w:p w14:paraId="20FC25A5" w14:textId="2EB305E5" w:rsidR="00725827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Custodiar</w:t>
      </w:r>
      <w:r w:rsidR="00C62997">
        <w:rPr>
          <w:rFonts w:asciiTheme="minorHAnsi" w:hAnsiTheme="minorHAnsi" w:cs="Arial"/>
          <w:lang w:val="es-VE"/>
        </w:rPr>
        <w:t xml:space="preserve">, </w:t>
      </w:r>
      <w:r w:rsidRPr="00F87163">
        <w:rPr>
          <w:rFonts w:asciiTheme="minorHAnsi" w:hAnsiTheme="minorHAnsi" w:cs="Arial"/>
          <w:lang w:val="es-VE"/>
        </w:rPr>
        <w:t xml:space="preserve">controlar </w:t>
      </w:r>
      <w:r w:rsidR="00C62997">
        <w:rPr>
          <w:rFonts w:asciiTheme="minorHAnsi" w:hAnsiTheme="minorHAnsi" w:cs="Arial"/>
          <w:lang w:val="es-VE"/>
        </w:rPr>
        <w:t xml:space="preserve">y archivar </w:t>
      </w:r>
      <w:r w:rsidRPr="00F87163">
        <w:rPr>
          <w:rFonts w:asciiTheme="minorHAnsi" w:hAnsiTheme="minorHAnsi" w:cs="Arial"/>
          <w:lang w:val="es-VE"/>
        </w:rPr>
        <w:t>los soportes de facturación y pagos de la póliza, garantizando que el beneficio se mantenga activo y sin interrupciones para el personal.</w:t>
      </w:r>
    </w:p>
    <w:p w14:paraId="5F28424C" w14:textId="5D80C00E" w:rsidR="00C10D44" w:rsidRPr="00F87163" w:rsidRDefault="00C10D44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C10D44">
        <w:rPr>
          <w:rFonts w:asciiTheme="minorHAnsi" w:hAnsiTheme="minorHAnsi" w:cs="Arial"/>
          <w:lang w:val="es-MX"/>
        </w:rPr>
        <w:lastRenderedPageBreak/>
        <w:t>Ejecutar cualquier otra actividad, tarea o requerimiento operativo relacionado con el área de Recursos Humanos que le sea asignado por su supervisor inmediato, con el fin de garantizar el cumplimiento de los objetivos del departamento.</w:t>
      </w:r>
    </w:p>
    <w:p w14:paraId="54CB4923" w14:textId="2730BC2A" w:rsidR="003472E1" w:rsidRPr="00F87163" w:rsidRDefault="005C5C2A" w:rsidP="00442340">
      <w:pPr>
        <w:ind w:right="272"/>
        <w:rPr>
          <w:rFonts w:asciiTheme="minorHAnsi" w:hAnsiTheme="minorHAnsi" w:cs="Arial"/>
          <w:b/>
          <w:lang w:val="es-VE"/>
        </w:rPr>
      </w:pPr>
      <w:r w:rsidRPr="00F87163">
        <w:rPr>
          <w:rFonts w:asciiTheme="minorHAnsi" w:hAnsiTheme="minorHAnsi" w:cs="Arial"/>
          <w:b/>
          <w:lang w:val="es-VE"/>
        </w:rPr>
        <w:t>Perfil del Ocupante:</w:t>
      </w:r>
    </w:p>
    <w:p w14:paraId="15C1B370" w14:textId="77777777" w:rsidR="005C5C2A" w:rsidRPr="00F87163" w:rsidRDefault="005C5C2A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</w:p>
    <w:p w14:paraId="5164DCB2" w14:textId="2AC05BC1" w:rsidR="000B11C1" w:rsidRPr="00F87163" w:rsidRDefault="005E21EA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 xml:space="preserve">Educación: </w:t>
      </w:r>
      <w:r w:rsidR="000B11C1" w:rsidRPr="00F87163">
        <w:rPr>
          <w:rFonts w:asciiTheme="minorHAnsi" w:hAnsiTheme="minorHAnsi" w:cs="Arial"/>
          <w:lang w:val="es-VE"/>
        </w:rPr>
        <w:t>Licenciado en Administración</w:t>
      </w:r>
      <w:r w:rsidR="00725827" w:rsidRPr="00F87163">
        <w:rPr>
          <w:rFonts w:asciiTheme="minorHAnsi" w:hAnsiTheme="minorHAnsi" w:cs="Arial"/>
          <w:lang w:val="es-VE"/>
        </w:rPr>
        <w:t xml:space="preserve"> mención Recursos Humanos</w:t>
      </w:r>
      <w:r w:rsidR="000B11C1" w:rsidRPr="00F87163">
        <w:rPr>
          <w:rFonts w:asciiTheme="minorHAnsi" w:hAnsiTheme="minorHAnsi" w:cs="Arial"/>
          <w:lang w:val="es-VE"/>
        </w:rPr>
        <w:t xml:space="preserve">, </w:t>
      </w:r>
      <w:r w:rsidR="00725827" w:rsidRPr="00F87163">
        <w:rPr>
          <w:rFonts w:asciiTheme="minorHAnsi" w:hAnsiTheme="minorHAnsi" w:cs="Arial"/>
          <w:lang w:val="es-VE"/>
        </w:rPr>
        <w:t>Relaciones Industriales o carreras afines.</w:t>
      </w:r>
    </w:p>
    <w:p w14:paraId="4D21BA95" w14:textId="1358F850" w:rsidR="003472E1" w:rsidRPr="00F87163" w:rsidRDefault="003718E1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Experie</w:t>
      </w:r>
      <w:r w:rsidR="005F00A2" w:rsidRPr="00F87163">
        <w:rPr>
          <w:rFonts w:asciiTheme="minorHAnsi" w:hAnsiTheme="minorHAnsi" w:cs="Arial"/>
          <w:lang w:val="es-VE"/>
        </w:rPr>
        <w:t>ncia</w:t>
      </w:r>
      <w:r w:rsidR="005E21EA" w:rsidRPr="00F87163">
        <w:rPr>
          <w:rFonts w:asciiTheme="minorHAnsi" w:hAnsiTheme="minorHAnsi" w:cs="Arial"/>
          <w:lang w:val="es-VE"/>
        </w:rPr>
        <w:t>:</w:t>
      </w:r>
      <w:r w:rsidR="005F00A2" w:rsidRPr="00F87163">
        <w:rPr>
          <w:rFonts w:asciiTheme="minorHAnsi" w:hAnsiTheme="minorHAnsi" w:cs="Arial"/>
          <w:lang w:val="es-VE"/>
        </w:rPr>
        <w:t xml:space="preserve"> míni</w:t>
      </w:r>
      <w:r w:rsidR="009A49BE" w:rsidRPr="00F87163">
        <w:rPr>
          <w:rFonts w:asciiTheme="minorHAnsi" w:hAnsiTheme="minorHAnsi" w:cs="Arial"/>
          <w:lang w:val="es-VE"/>
        </w:rPr>
        <w:t xml:space="preserve">ma </w:t>
      </w:r>
      <w:r w:rsidR="00C10D44">
        <w:rPr>
          <w:rFonts w:asciiTheme="minorHAnsi" w:hAnsiTheme="minorHAnsi" w:cs="Arial"/>
          <w:lang w:val="es-VE"/>
        </w:rPr>
        <w:t>3</w:t>
      </w:r>
      <w:r w:rsidR="000B11C1" w:rsidRPr="00F87163">
        <w:rPr>
          <w:rFonts w:asciiTheme="minorHAnsi" w:hAnsiTheme="minorHAnsi" w:cs="Arial"/>
          <w:lang w:val="es-VE"/>
        </w:rPr>
        <w:t xml:space="preserve"> a </w:t>
      </w:r>
      <w:r w:rsidR="00C10D44">
        <w:rPr>
          <w:rFonts w:asciiTheme="minorHAnsi" w:hAnsiTheme="minorHAnsi" w:cs="Arial"/>
          <w:lang w:val="es-VE"/>
        </w:rPr>
        <w:t>5</w:t>
      </w:r>
      <w:r w:rsidR="000B11C1" w:rsidRPr="00F87163">
        <w:rPr>
          <w:rFonts w:asciiTheme="minorHAnsi" w:hAnsiTheme="minorHAnsi" w:cs="Arial"/>
          <w:lang w:val="es-VE"/>
        </w:rPr>
        <w:t xml:space="preserve"> años en cargos gerenciales, preferiblemente en </w:t>
      </w:r>
      <w:proofErr w:type="spellStart"/>
      <w:r w:rsidR="000B11C1" w:rsidRPr="00F87163">
        <w:rPr>
          <w:rFonts w:asciiTheme="minorHAnsi" w:hAnsiTheme="minorHAnsi" w:cs="Arial"/>
          <w:lang w:val="es-VE"/>
        </w:rPr>
        <w:t>retail</w:t>
      </w:r>
      <w:proofErr w:type="spellEnd"/>
      <w:r w:rsidR="000B11C1" w:rsidRPr="00F87163">
        <w:rPr>
          <w:rFonts w:asciiTheme="minorHAnsi" w:hAnsiTheme="minorHAnsi" w:cs="Arial"/>
          <w:lang w:val="es-VE"/>
        </w:rPr>
        <w:t>, tecnología o accesorios</w:t>
      </w:r>
    </w:p>
    <w:p w14:paraId="21FFB960" w14:textId="77777777" w:rsidR="003472E1" w:rsidRPr="00F87163" w:rsidRDefault="00E22B15" w:rsidP="00442340">
      <w:pPr>
        <w:ind w:right="272"/>
        <w:rPr>
          <w:rFonts w:asciiTheme="minorHAnsi" w:hAnsiTheme="minorHAnsi" w:cs="Arial"/>
          <w:sz w:val="22"/>
          <w:szCs w:val="22"/>
          <w:lang w:val="es-VE"/>
        </w:rPr>
      </w:pPr>
      <w:r w:rsidRPr="00F87163">
        <w:rPr>
          <w:rFonts w:asciiTheme="minorHAnsi" w:hAnsiTheme="minorHAnsi" w:cs="Arial"/>
          <w:sz w:val="22"/>
          <w:szCs w:val="22"/>
          <w:lang w:val="es-VE"/>
        </w:rPr>
        <w:t xml:space="preserve"> </w:t>
      </w:r>
    </w:p>
    <w:p w14:paraId="6A776A25" w14:textId="77777777" w:rsidR="003472E1" w:rsidRPr="00F87163" w:rsidRDefault="000820DC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  <w:r w:rsidRPr="00F87163">
        <w:rPr>
          <w:rFonts w:asciiTheme="minorHAnsi" w:hAnsiTheme="minorHAnsi" w:cs="Arial"/>
          <w:b/>
          <w:sz w:val="22"/>
          <w:szCs w:val="22"/>
          <w:lang w:val="es-VE"/>
        </w:rPr>
        <w:t>Habilidades deseadas:</w:t>
      </w:r>
    </w:p>
    <w:p w14:paraId="0552299B" w14:textId="7313B09A" w:rsidR="009A49BE" w:rsidRPr="00F87163" w:rsidRDefault="009A49BE" w:rsidP="00442340">
      <w:pPr>
        <w:ind w:right="272"/>
        <w:rPr>
          <w:rFonts w:asciiTheme="minorHAnsi" w:hAnsiTheme="minorHAnsi" w:cs="Arial"/>
          <w:sz w:val="22"/>
          <w:szCs w:val="22"/>
          <w:lang w:val="es-VE"/>
        </w:rPr>
      </w:pPr>
      <w:bookmarkStart w:id="0" w:name="OLE_LINK3"/>
      <w:bookmarkStart w:id="1" w:name="OLE_LINK4"/>
    </w:p>
    <w:p w14:paraId="3783E4D3" w14:textId="3D853C98" w:rsidR="005F00A2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Conocimiento de la Legislación Laboral Venezolana</w:t>
      </w:r>
    </w:p>
    <w:p w14:paraId="663E57F7" w14:textId="1992A775" w:rsidR="00725827" w:rsidRPr="00F87163" w:rsidRDefault="00511696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Gestión</w:t>
      </w:r>
      <w:r w:rsidR="00725827" w:rsidRPr="00F87163">
        <w:rPr>
          <w:rFonts w:asciiTheme="minorHAnsi" w:hAnsiTheme="minorHAnsi" w:cs="Arial"/>
          <w:lang w:val="es-VE"/>
        </w:rPr>
        <w:t xml:space="preserve"> y </w:t>
      </w:r>
      <w:r w:rsidRPr="00F87163">
        <w:rPr>
          <w:rFonts w:asciiTheme="minorHAnsi" w:hAnsiTheme="minorHAnsi" w:cs="Arial"/>
          <w:lang w:val="es-VE"/>
        </w:rPr>
        <w:t>Administración</w:t>
      </w:r>
      <w:r w:rsidR="00725827" w:rsidRPr="00F87163">
        <w:rPr>
          <w:rFonts w:asciiTheme="minorHAnsi" w:hAnsiTheme="minorHAnsi" w:cs="Arial"/>
          <w:lang w:val="es-VE"/>
        </w:rPr>
        <w:t xml:space="preserve"> de </w:t>
      </w:r>
      <w:r w:rsidRPr="00F87163">
        <w:rPr>
          <w:rFonts w:asciiTheme="minorHAnsi" w:hAnsiTheme="minorHAnsi" w:cs="Arial"/>
          <w:lang w:val="es-VE"/>
        </w:rPr>
        <w:t>Pólizas</w:t>
      </w:r>
      <w:r w:rsidR="00725827" w:rsidRPr="00F87163">
        <w:rPr>
          <w:rFonts w:asciiTheme="minorHAnsi" w:hAnsiTheme="minorHAnsi" w:cs="Arial"/>
          <w:lang w:val="es-VE"/>
        </w:rPr>
        <w:t xml:space="preserve"> de Salud HCM</w:t>
      </w:r>
    </w:p>
    <w:p w14:paraId="2E999696" w14:textId="6714BDB0" w:rsidR="00725827" w:rsidRPr="00F87163" w:rsidRDefault="00511696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Técnica</w:t>
      </w:r>
      <w:r w:rsidR="00725827" w:rsidRPr="00F87163">
        <w:rPr>
          <w:rFonts w:asciiTheme="minorHAnsi" w:hAnsiTheme="minorHAnsi" w:cs="Arial"/>
          <w:lang w:val="es-VE"/>
        </w:rPr>
        <w:t xml:space="preserve"> de Entrevista y Selección por Competencias</w:t>
      </w:r>
    </w:p>
    <w:p w14:paraId="39A23DDE" w14:textId="23525F77" w:rsidR="00725827" w:rsidRPr="00F87163" w:rsidRDefault="00511696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Metodología</w:t>
      </w:r>
      <w:r w:rsidR="00725827" w:rsidRPr="00F87163">
        <w:rPr>
          <w:rFonts w:asciiTheme="minorHAnsi" w:hAnsiTheme="minorHAnsi" w:cs="Arial"/>
          <w:lang w:val="es-VE"/>
        </w:rPr>
        <w:t xml:space="preserve"> de </w:t>
      </w:r>
      <w:r w:rsidRPr="00F87163">
        <w:rPr>
          <w:rFonts w:asciiTheme="minorHAnsi" w:hAnsiTheme="minorHAnsi" w:cs="Arial"/>
          <w:lang w:val="es-VE"/>
        </w:rPr>
        <w:t>Análisis</w:t>
      </w:r>
      <w:r w:rsidR="00725827" w:rsidRPr="00F87163">
        <w:rPr>
          <w:rFonts w:asciiTheme="minorHAnsi" w:hAnsiTheme="minorHAnsi" w:cs="Arial"/>
          <w:lang w:val="es-VE"/>
        </w:rPr>
        <w:t xml:space="preserve"> y </w:t>
      </w:r>
      <w:r w:rsidRPr="00F87163">
        <w:rPr>
          <w:rFonts w:asciiTheme="minorHAnsi" w:hAnsiTheme="minorHAnsi" w:cs="Arial"/>
          <w:lang w:val="es-VE"/>
        </w:rPr>
        <w:t>Descripción</w:t>
      </w:r>
      <w:r w:rsidR="00725827" w:rsidRPr="00F87163">
        <w:rPr>
          <w:rFonts w:asciiTheme="minorHAnsi" w:hAnsiTheme="minorHAnsi" w:cs="Arial"/>
          <w:lang w:val="es-VE"/>
        </w:rPr>
        <w:t xml:space="preserve"> de Cargos</w:t>
      </w:r>
    </w:p>
    <w:p w14:paraId="59C83516" w14:textId="5EA63F75" w:rsidR="00725827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Manejo de Herramientas de Diseño Organizacional</w:t>
      </w:r>
    </w:p>
    <w:bookmarkEnd w:id="0"/>
    <w:bookmarkEnd w:id="1"/>
    <w:p w14:paraId="6D180E90" w14:textId="77777777" w:rsidR="00725827" w:rsidRPr="00F87163" w:rsidRDefault="00725827" w:rsidP="00442340">
      <w:pPr>
        <w:ind w:right="272"/>
        <w:rPr>
          <w:rFonts w:asciiTheme="minorHAnsi" w:hAnsiTheme="minorHAnsi" w:cs="Arial"/>
          <w:sz w:val="22"/>
          <w:szCs w:val="22"/>
          <w:lang w:val="es-VE"/>
        </w:rPr>
      </w:pPr>
    </w:p>
    <w:p w14:paraId="2B701E5E" w14:textId="77777777" w:rsidR="005E043E" w:rsidRPr="00F87163" w:rsidRDefault="00020E98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  <w:r w:rsidRPr="00F87163">
        <w:rPr>
          <w:rFonts w:asciiTheme="minorHAnsi" w:hAnsiTheme="minorHAnsi" w:cs="Arial"/>
          <w:b/>
          <w:sz w:val="22"/>
          <w:szCs w:val="22"/>
          <w:lang w:val="es-VE"/>
        </w:rPr>
        <w:t>Competencias deseadas:</w:t>
      </w:r>
    </w:p>
    <w:p w14:paraId="0749C907" w14:textId="77777777" w:rsidR="00CB6F0C" w:rsidRPr="00F87163" w:rsidRDefault="00CB6F0C" w:rsidP="00442340">
      <w:pPr>
        <w:ind w:right="272"/>
        <w:rPr>
          <w:rFonts w:asciiTheme="minorHAnsi" w:hAnsiTheme="minorHAnsi" w:cs="Arial"/>
          <w:b/>
          <w:sz w:val="22"/>
          <w:szCs w:val="22"/>
          <w:lang w:val="es-VE"/>
        </w:rPr>
      </w:pPr>
    </w:p>
    <w:p w14:paraId="36C06B12" w14:textId="77777777" w:rsidR="00725827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Empatía y orientación al servicio.</w:t>
      </w:r>
    </w:p>
    <w:p w14:paraId="0ED84FCF" w14:textId="77777777" w:rsidR="00725827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Comunicación Asertiva.</w:t>
      </w:r>
    </w:p>
    <w:p w14:paraId="1B7A6981" w14:textId="77777777" w:rsidR="00725827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Organización y Gestión del Tiempo.</w:t>
      </w:r>
    </w:p>
    <w:p w14:paraId="422E4145" w14:textId="77777777" w:rsidR="00725827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Manejo de Conflictos y Negociación.</w:t>
      </w:r>
    </w:p>
    <w:p w14:paraId="038AD1E1" w14:textId="77777777" w:rsidR="00725827" w:rsidRPr="00F87163" w:rsidRDefault="00725827" w:rsidP="00442340">
      <w:pPr>
        <w:pStyle w:val="Prrafodelista"/>
        <w:numPr>
          <w:ilvl w:val="0"/>
          <w:numId w:val="23"/>
        </w:numPr>
        <w:ind w:left="567" w:right="272" w:hanging="283"/>
        <w:jc w:val="both"/>
        <w:rPr>
          <w:rFonts w:asciiTheme="minorHAnsi" w:hAnsiTheme="minorHAnsi" w:cs="Arial"/>
          <w:lang w:val="es-VE"/>
        </w:rPr>
      </w:pPr>
      <w:r w:rsidRPr="00F87163">
        <w:rPr>
          <w:rFonts w:asciiTheme="minorHAnsi" w:hAnsiTheme="minorHAnsi" w:cs="Arial"/>
          <w:lang w:val="es-VE"/>
        </w:rPr>
        <w:t>Discreción y Confidencialidad.</w:t>
      </w:r>
    </w:p>
    <w:p w14:paraId="552C25A5" w14:textId="77777777" w:rsidR="00704420" w:rsidRPr="00F87163" w:rsidRDefault="00704420" w:rsidP="00442340">
      <w:pPr>
        <w:ind w:right="272"/>
        <w:jc w:val="both"/>
        <w:rPr>
          <w:rFonts w:ascii="Arial Narrow" w:hAnsi="Arial Narrow"/>
          <w:sz w:val="22"/>
          <w:szCs w:val="22"/>
          <w:lang w:val="es-VE"/>
        </w:rPr>
      </w:pPr>
      <w:r w:rsidRPr="00F87163">
        <w:rPr>
          <w:rFonts w:ascii="Arial Narrow" w:hAnsi="Arial Narrow"/>
          <w:sz w:val="22"/>
          <w:szCs w:val="22"/>
          <w:lang w:val="es-VE"/>
        </w:rPr>
        <w:t>He leído y comprendido las responsabilidades, funciones y objetivos de este puesto. Me comprometo a cumplir con todas las políticas de la empresa. Así mismo, reconozco que las funciones y responsabilidades descritas en este documento pueden ser modificadas por la empresa según las necesidades de la organización</w:t>
      </w:r>
    </w:p>
    <w:p w14:paraId="7C1E701C" w14:textId="77777777" w:rsidR="00704420" w:rsidRPr="00F87163" w:rsidRDefault="00704420" w:rsidP="00442340">
      <w:pPr>
        <w:spacing w:line="276" w:lineRule="auto"/>
        <w:ind w:right="272"/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6074AC59" w14:textId="6828E923" w:rsidR="00704420" w:rsidRPr="00F87163" w:rsidRDefault="00704420" w:rsidP="00442340">
      <w:pPr>
        <w:spacing w:line="276" w:lineRule="auto"/>
        <w:ind w:right="272"/>
        <w:rPr>
          <w:rFonts w:asciiTheme="minorHAnsi" w:hAnsiTheme="minorHAnsi" w:cstheme="minorHAnsi"/>
          <w:b/>
          <w:sz w:val="22"/>
          <w:szCs w:val="22"/>
          <w:lang w:val="es-VE"/>
        </w:rPr>
      </w:pPr>
      <w:r w:rsidRPr="00F87163">
        <w:rPr>
          <w:rFonts w:asciiTheme="minorHAnsi" w:hAnsiTheme="minorHAnsi" w:cstheme="minorHAnsi"/>
          <w:b/>
          <w:sz w:val="22"/>
          <w:szCs w:val="22"/>
          <w:lang w:val="es-VE"/>
        </w:rPr>
        <w:t>Empleado:</w:t>
      </w:r>
    </w:p>
    <w:p w14:paraId="76F51963" w14:textId="77777777" w:rsidR="00704420" w:rsidRPr="00F87163" w:rsidRDefault="00704420" w:rsidP="00442340">
      <w:pPr>
        <w:spacing w:line="276" w:lineRule="auto"/>
        <w:ind w:right="272"/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50650920" w14:textId="77777777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1718DF87" w14:textId="716BC5F7" w:rsidR="00704420" w:rsidRPr="00F87163" w:rsidRDefault="00704420" w:rsidP="00442340">
      <w:pPr>
        <w:spacing w:line="276" w:lineRule="auto"/>
        <w:ind w:right="272"/>
        <w:rPr>
          <w:rFonts w:asciiTheme="minorHAnsi" w:hAnsiTheme="minorHAnsi" w:cstheme="minorHAnsi"/>
          <w:b/>
          <w:sz w:val="22"/>
          <w:szCs w:val="22"/>
          <w:lang w:val="es-VE"/>
        </w:rPr>
      </w:pPr>
      <w:r w:rsidRPr="00F87163">
        <w:rPr>
          <w:rFonts w:asciiTheme="minorHAnsi" w:hAnsiTheme="minorHAnsi" w:cstheme="minorHAnsi"/>
          <w:b/>
          <w:sz w:val="22"/>
          <w:szCs w:val="22"/>
          <w:lang w:val="es-VE"/>
        </w:rPr>
        <w:t>_____________________________</w:t>
      </w:r>
    </w:p>
    <w:p w14:paraId="660AC577" w14:textId="2145013F" w:rsidR="00704420" w:rsidRPr="00F87163" w:rsidRDefault="00704420" w:rsidP="00442340">
      <w:pPr>
        <w:spacing w:line="276" w:lineRule="auto"/>
        <w:ind w:right="272"/>
        <w:rPr>
          <w:rFonts w:asciiTheme="minorHAnsi" w:hAnsiTheme="minorHAnsi" w:cstheme="minorHAnsi"/>
          <w:sz w:val="22"/>
          <w:szCs w:val="22"/>
          <w:lang w:val="es-VE"/>
        </w:rPr>
      </w:pPr>
      <w:r w:rsidRPr="00F87163">
        <w:rPr>
          <w:rFonts w:asciiTheme="minorHAnsi" w:hAnsiTheme="minorHAnsi" w:cstheme="minorHAnsi"/>
          <w:b/>
          <w:bCs/>
          <w:sz w:val="22"/>
          <w:szCs w:val="22"/>
          <w:lang w:val="es-VE"/>
        </w:rPr>
        <w:t>Heliany Montañez</w:t>
      </w:r>
    </w:p>
    <w:p w14:paraId="720B4E64" w14:textId="0DC6A96C" w:rsidR="00704420" w:rsidRPr="00F87163" w:rsidRDefault="00704420" w:rsidP="00442340">
      <w:pPr>
        <w:spacing w:line="276" w:lineRule="auto"/>
        <w:ind w:right="272"/>
        <w:rPr>
          <w:rFonts w:asciiTheme="minorHAnsi" w:hAnsiTheme="minorHAnsi" w:cstheme="minorHAnsi"/>
          <w:sz w:val="22"/>
          <w:szCs w:val="22"/>
          <w:lang w:val="es-VE"/>
        </w:rPr>
      </w:pPr>
      <w:r w:rsidRPr="00F87163">
        <w:rPr>
          <w:rFonts w:asciiTheme="minorHAnsi" w:hAnsiTheme="minorHAnsi" w:cstheme="minorHAnsi"/>
          <w:sz w:val="22"/>
          <w:szCs w:val="22"/>
          <w:lang w:val="es-VE"/>
        </w:rPr>
        <w:t>C.I:</w:t>
      </w:r>
      <w:r w:rsidR="00442340" w:rsidRPr="00F87163">
        <w:rPr>
          <w:rFonts w:asciiTheme="minorHAnsi" w:hAnsiTheme="minorHAnsi" w:cstheme="minorHAnsi"/>
          <w:sz w:val="22"/>
          <w:szCs w:val="22"/>
          <w:lang w:val="es-VE"/>
        </w:rPr>
        <w:t xml:space="preserve"> V-21.282.562</w:t>
      </w:r>
    </w:p>
    <w:p w14:paraId="28D7948A" w14:textId="77777777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b/>
          <w:bCs/>
          <w:sz w:val="22"/>
          <w:szCs w:val="22"/>
          <w:lang w:val="es-VE"/>
        </w:rPr>
      </w:pPr>
    </w:p>
    <w:p w14:paraId="12A72706" w14:textId="77777777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b/>
          <w:bCs/>
          <w:sz w:val="22"/>
          <w:szCs w:val="22"/>
          <w:lang w:val="es-VE"/>
        </w:rPr>
      </w:pPr>
    </w:p>
    <w:p w14:paraId="320F9858" w14:textId="77777777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b/>
          <w:sz w:val="22"/>
          <w:szCs w:val="22"/>
          <w:lang w:val="es-VE"/>
        </w:rPr>
      </w:pPr>
      <w:r w:rsidRPr="00F87163">
        <w:rPr>
          <w:rFonts w:asciiTheme="minorHAnsi" w:hAnsiTheme="minorHAnsi" w:cstheme="minorHAnsi"/>
          <w:b/>
          <w:sz w:val="22"/>
          <w:szCs w:val="22"/>
          <w:lang w:val="es-VE"/>
        </w:rPr>
        <w:t>_____________________________</w:t>
      </w:r>
    </w:p>
    <w:p w14:paraId="1B544149" w14:textId="56D1D0E0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sz w:val="22"/>
          <w:szCs w:val="22"/>
          <w:lang w:val="es-VE"/>
        </w:rPr>
      </w:pPr>
      <w:r w:rsidRPr="00F87163">
        <w:rPr>
          <w:rFonts w:asciiTheme="minorHAnsi" w:hAnsiTheme="minorHAnsi" w:cstheme="minorHAnsi"/>
          <w:b/>
          <w:bCs/>
          <w:sz w:val="22"/>
          <w:szCs w:val="22"/>
          <w:lang w:val="es-VE"/>
        </w:rPr>
        <w:t>Evelia Manzo</w:t>
      </w:r>
    </w:p>
    <w:p w14:paraId="0A5954C8" w14:textId="77777777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sz w:val="22"/>
          <w:szCs w:val="22"/>
          <w:lang w:val="es-VE"/>
        </w:rPr>
      </w:pPr>
      <w:r w:rsidRPr="00F87163">
        <w:rPr>
          <w:rFonts w:asciiTheme="minorHAnsi" w:hAnsiTheme="minorHAnsi" w:cstheme="minorHAnsi"/>
          <w:sz w:val="22"/>
          <w:szCs w:val="22"/>
          <w:lang w:val="es-VE"/>
        </w:rPr>
        <w:t>C.I: V-</w:t>
      </w:r>
    </w:p>
    <w:p w14:paraId="1C8153ED" w14:textId="77777777" w:rsidR="00442340" w:rsidRPr="00F87163" w:rsidRDefault="00442340" w:rsidP="00442340">
      <w:pPr>
        <w:spacing w:line="276" w:lineRule="auto"/>
        <w:ind w:right="272"/>
        <w:rPr>
          <w:rFonts w:asciiTheme="minorHAnsi" w:hAnsiTheme="minorHAnsi" w:cstheme="minorHAnsi"/>
          <w:b/>
          <w:bCs/>
          <w:sz w:val="22"/>
          <w:szCs w:val="22"/>
          <w:lang w:val="es-VE"/>
        </w:rPr>
      </w:pPr>
    </w:p>
    <w:p w14:paraId="156F472E" w14:textId="77777777" w:rsidR="00704420" w:rsidRPr="00F87163" w:rsidRDefault="00704420" w:rsidP="00442340">
      <w:pPr>
        <w:spacing w:line="276" w:lineRule="auto"/>
        <w:ind w:right="272"/>
        <w:rPr>
          <w:rFonts w:asciiTheme="minorHAnsi" w:hAnsiTheme="minorHAnsi" w:cstheme="minorHAnsi"/>
          <w:sz w:val="22"/>
          <w:szCs w:val="22"/>
          <w:lang w:val="es-VE"/>
        </w:rPr>
      </w:pPr>
    </w:p>
    <w:p w14:paraId="49A92DBF" w14:textId="77777777" w:rsidR="00704420" w:rsidRPr="00F87163" w:rsidRDefault="00704420" w:rsidP="00362E84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  <w:lang w:val="es-VE"/>
        </w:rPr>
      </w:pPr>
    </w:p>
    <w:sectPr w:rsidR="00704420" w:rsidRPr="00F87163" w:rsidSect="00442340">
      <w:headerReference w:type="default" r:id="rId8"/>
      <w:footerReference w:type="default" r:id="rId9"/>
      <w:pgSz w:w="12240" w:h="15840" w:code="1"/>
      <w:pgMar w:top="720" w:right="758" w:bottom="720" w:left="720" w:header="720" w:footer="720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B9161" w14:textId="77777777" w:rsidR="00690103" w:rsidRDefault="00690103">
      <w:r>
        <w:separator/>
      </w:r>
    </w:p>
  </w:endnote>
  <w:endnote w:type="continuationSeparator" w:id="0">
    <w:p w14:paraId="74298535" w14:textId="77777777" w:rsidR="00690103" w:rsidRDefault="00690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4F110" w14:textId="77777777" w:rsidR="0030713E" w:rsidRDefault="0030713E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AD381" w14:textId="77777777" w:rsidR="00690103" w:rsidRDefault="00690103">
      <w:r>
        <w:separator/>
      </w:r>
    </w:p>
  </w:footnote>
  <w:footnote w:type="continuationSeparator" w:id="0">
    <w:p w14:paraId="16B58C68" w14:textId="77777777" w:rsidR="00690103" w:rsidRDefault="00690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F0DB6" w14:textId="3CB94254" w:rsidR="00125985" w:rsidRDefault="00125985">
    <w:pPr>
      <w:pStyle w:val="Encabezado"/>
    </w:pPr>
    <w:r>
      <w:rPr>
        <w:rFonts w:asciiTheme="minorHAnsi" w:hAnsiTheme="minorHAnsi" w:cs="Arial"/>
        <w:noProof/>
        <w:sz w:val="22"/>
        <w:szCs w:val="22"/>
        <w:lang w:val="es-VE" w:eastAsia="es-VE"/>
      </w:rPr>
      <w:drawing>
        <wp:anchor distT="0" distB="0" distL="114300" distR="114300" simplePos="0" relativeHeight="251663360" behindDoc="1" locked="0" layoutInCell="1" allowOverlap="1" wp14:anchorId="2A325E85" wp14:editId="3E250944">
          <wp:simplePos x="0" y="0"/>
          <wp:positionH relativeFrom="column">
            <wp:posOffset>5695950</wp:posOffset>
          </wp:positionH>
          <wp:positionV relativeFrom="paragraph">
            <wp:posOffset>-123825</wp:posOffset>
          </wp:positionV>
          <wp:extent cx="1016000" cy="236220"/>
          <wp:effectExtent l="0" t="0" r="0" b="0"/>
          <wp:wrapNone/>
          <wp:docPr id="58203679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236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val="es-VE" w:eastAsia="es-VE"/>
      </w:rPr>
      <w:drawing>
        <wp:anchor distT="0" distB="0" distL="114300" distR="114300" simplePos="0" relativeHeight="251661312" behindDoc="1" locked="0" layoutInCell="1" allowOverlap="1" wp14:anchorId="4B25C54A" wp14:editId="11AAA2F8">
          <wp:simplePos x="0" y="0"/>
          <wp:positionH relativeFrom="margin">
            <wp:posOffset>5695950</wp:posOffset>
          </wp:positionH>
          <wp:positionV relativeFrom="paragraph">
            <wp:posOffset>-371475</wp:posOffset>
          </wp:positionV>
          <wp:extent cx="1060450" cy="191770"/>
          <wp:effectExtent l="0" t="0" r="6350" b="0"/>
          <wp:wrapNone/>
          <wp:docPr id="155574977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450" cy="191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VE" w:eastAsia="es-VE"/>
      </w:rPr>
      <w:drawing>
        <wp:anchor distT="0" distB="0" distL="114300" distR="114300" simplePos="0" relativeHeight="251659264" behindDoc="1" locked="0" layoutInCell="1" allowOverlap="1" wp14:anchorId="127D8FF4" wp14:editId="455DF9A8">
          <wp:simplePos x="0" y="0"/>
          <wp:positionH relativeFrom="margin">
            <wp:posOffset>76200</wp:posOffset>
          </wp:positionH>
          <wp:positionV relativeFrom="paragraph">
            <wp:posOffset>-285750</wp:posOffset>
          </wp:positionV>
          <wp:extent cx="556026" cy="710565"/>
          <wp:effectExtent l="0" t="0" r="0" b="0"/>
          <wp:wrapNone/>
          <wp:docPr id="5060147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6026" cy="71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295B"/>
    <w:multiLevelType w:val="hybridMultilevel"/>
    <w:tmpl w:val="9F3A01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46E80"/>
    <w:multiLevelType w:val="hybridMultilevel"/>
    <w:tmpl w:val="FD84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907C2"/>
    <w:multiLevelType w:val="hybridMultilevel"/>
    <w:tmpl w:val="BAA4B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F11D6"/>
    <w:multiLevelType w:val="hybridMultilevel"/>
    <w:tmpl w:val="4AA64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87D64"/>
    <w:multiLevelType w:val="hybridMultilevel"/>
    <w:tmpl w:val="5F2A633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B21CC"/>
    <w:multiLevelType w:val="hybridMultilevel"/>
    <w:tmpl w:val="A7AAB84C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163FC9"/>
    <w:multiLevelType w:val="hybridMultilevel"/>
    <w:tmpl w:val="9202B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1A72B5"/>
    <w:multiLevelType w:val="hybridMultilevel"/>
    <w:tmpl w:val="C996368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4F71E5"/>
    <w:multiLevelType w:val="hybridMultilevel"/>
    <w:tmpl w:val="47EA58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B23E74"/>
    <w:multiLevelType w:val="hybridMultilevel"/>
    <w:tmpl w:val="648A71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715CB7"/>
    <w:multiLevelType w:val="hybridMultilevel"/>
    <w:tmpl w:val="4720E5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051E78"/>
    <w:multiLevelType w:val="hybridMultilevel"/>
    <w:tmpl w:val="280E1BA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9F510A"/>
    <w:multiLevelType w:val="hybridMultilevel"/>
    <w:tmpl w:val="8474B9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CF501C"/>
    <w:multiLevelType w:val="hybridMultilevel"/>
    <w:tmpl w:val="1CB49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03053"/>
    <w:multiLevelType w:val="hybridMultilevel"/>
    <w:tmpl w:val="27A6853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1F14DEC"/>
    <w:multiLevelType w:val="hybridMultilevel"/>
    <w:tmpl w:val="B3904D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D46F21"/>
    <w:multiLevelType w:val="hybridMultilevel"/>
    <w:tmpl w:val="3F7E5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511C37"/>
    <w:multiLevelType w:val="hybridMultilevel"/>
    <w:tmpl w:val="2E9C6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924C38"/>
    <w:multiLevelType w:val="hybridMultilevel"/>
    <w:tmpl w:val="6FD48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52563F"/>
    <w:multiLevelType w:val="hybridMultilevel"/>
    <w:tmpl w:val="E59AD7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89255B"/>
    <w:multiLevelType w:val="hybridMultilevel"/>
    <w:tmpl w:val="AE1C0A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EC46D9"/>
    <w:multiLevelType w:val="hybridMultilevel"/>
    <w:tmpl w:val="8982E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6D0179"/>
    <w:multiLevelType w:val="hybridMultilevel"/>
    <w:tmpl w:val="7416DE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10453742">
    <w:abstractNumId w:val="4"/>
  </w:num>
  <w:num w:numId="2" w16cid:durableId="1706709527">
    <w:abstractNumId w:val="5"/>
  </w:num>
  <w:num w:numId="3" w16cid:durableId="1827933718">
    <w:abstractNumId w:val="7"/>
  </w:num>
  <w:num w:numId="4" w16cid:durableId="1500533967">
    <w:abstractNumId w:val="18"/>
  </w:num>
  <w:num w:numId="5" w16cid:durableId="1145663121">
    <w:abstractNumId w:val="3"/>
  </w:num>
  <w:num w:numId="6" w16cid:durableId="314996692">
    <w:abstractNumId w:val="2"/>
  </w:num>
  <w:num w:numId="7" w16cid:durableId="2132282114">
    <w:abstractNumId w:val="16"/>
  </w:num>
  <w:num w:numId="8" w16cid:durableId="1413694937">
    <w:abstractNumId w:val="17"/>
  </w:num>
  <w:num w:numId="9" w16cid:durableId="1326974669">
    <w:abstractNumId w:val="13"/>
  </w:num>
  <w:num w:numId="10" w16cid:durableId="1289387392">
    <w:abstractNumId w:val="10"/>
  </w:num>
  <w:num w:numId="11" w16cid:durableId="1980454578">
    <w:abstractNumId w:val="14"/>
  </w:num>
  <w:num w:numId="12" w16cid:durableId="925261707">
    <w:abstractNumId w:val="11"/>
  </w:num>
  <w:num w:numId="13" w16cid:durableId="300892800">
    <w:abstractNumId w:val="22"/>
  </w:num>
  <w:num w:numId="14" w16cid:durableId="1807310698">
    <w:abstractNumId w:val="15"/>
  </w:num>
  <w:num w:numId="15" w16cid:durableId="1351027612">
    <w:abstractNumId w:val="20"/>
  </w:num>
  <w:num w:numId="16" w16cid:durableId="1190487803">
    <w:abstractNumId w:val="12"/>
  </w:num>
  <w:num w:numId="17" w16cid:durableId="1721317915">
    <w:abstractNumId w:val="8"/>
  </w:num>
  <w:num w:numId="18" w16cid:durableId="1834104850">
    <w:abstractNumId w:val="0"/>
  </w:num>
  <w:num w:numId="19" w16cid:durableId="1196963848">
    <w:abstractNumId w:val="19"/>
  </w:num>
  <w:num w:numId="20" w16cid:durableId="367990842">
    <w:abstractNumId w:val="21"/>
  </w:num>
  <w:num w:numId="21" w16cid:durableId="959413189">
    <w:abstractNumId w:val="9"/>
  </w:num>
  <w:num w:numId="22" w16cid:durableId="196478957">
    <w:abstractNumId w:val="1"/>
  </w:num>
  <w:num w:numId="23" w16cid:durableId="649617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6" w:nlCheck="1" w:checkStyle="1"/>
  <w:activeWritingStyle w:appName="MSWord" w:lang="es-VE" w:vendorID="64" w:dllVersion="6" w:nlCheck="1" w:checkStyle="1"/>
  <w:activeWritingStyle w:appName="MSWord" w:lang="es-ES" w:vendorID="64" w:dllVersion="6" w:nlCheck="1" w:checkStyle="1"/>
  <w:activeWritingStyle w:appName="MSWord" w:lang="es-VE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VE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9F"/>
    <w:rsid w:val="00011E36"/>
    <w:rsid w:val="00020E98"/>
    <w:rsid w:val="00030AD7"/>
    <w:rsid w:val="00036E52"/>
    <w:rsid w:val="00051952"/>
    <w:rsid w:val="00064ABB"/>
    <w:rsid w:val="0007455A"/>
    <w:rsid w:val="000820DC"/>
    <w:rsid w:val="000A167F"/>
    <w:rsid w:val="000A5CED"/>
    <w:rsid w:val="000B11C1"/>
    <w:rsid w:val="000C535E"/>
    <w:rsid w:val="000E001D"/>
    <w:rsid w:val="000E4D55"/>
    <w:rsid w:val="000F7DED"/>
    <w:rsid w:val="0010068A"/>
    <w:rsid w:val="00125985"/>
    <w:rsid w:val="00181430"/>
    <w:rsid w:val="001D0022"/>
    <w:rsid w:val="002323A6"/>
    <w:rsid w:val="00242C5E"/>
    <w:rsid w:val="002615BE"/>
    <w:rsid w:val="00274618"/>
    <w:rsid w:val="00275827"/>
    <w:rsid w:val="00286A48"/>
    <w:rsid w:val="00291C2E"/>
    <w:rsid w:val="0029400A"/>
    <w:rsid w:val="002A5181"/>
    <w:rsid w:val="002D01E2"/>
    <w:rsid w:val="002D23D2"/>
    <w:rsid w:val="002D7291"/>
    <w:rsid w:val="002E2D0B"/>
    <w:rsid w:val="002F2979"/>
    <w:rsid w:val="0030713E"/>
    <w:rsid w:val="00310457"/>
    <w:rsid w:val="00323F83"/>
    <w:rsid w:val="0033565B"/>
    <w:rsid w:val="003472E1"/>
    <w:rsid w:val="00362E84"/>
    <w:rsid w:val="003718E1"/>
    <w:rsid w:val="00387A88"/>
    <w:rsid w:val="003936A6"/>
    <w:rsid w:val="0039580E"/>
    <w:rsid w:val="003B4F57"/>
    <w:rsid w:val="003E1593"/>
    <w:rsid w:val="00402E66"/>
    <w:rsid w:val="00410D40"/>
    <w:rsid w:val="00442340"/>
    <w:rsid w:val="004509C0"/>
    <w:rsid w:val="004551B1"/>
    <w:rsid w:val="0045693F"/>
    <w:rsid w:val="00496FA7"/>
    <w:rsid w:val="004A3FAA"/>
    <w:rsid w:val="004A47FB"/>
    <w:rsid w:val="004B19B2"/>
    <w:rsid w:val="004B1BAD"/>
    <w:rsid w:val="004F4C61"/>
    <w:rsid w:val="00501384"/>
    <w:rsid w:val="00511696"/>
    <w:rsid w:val="005138B7"/>
    <w:rsid w:val="00516065"/>
    <w:rsid w:val="005209C3"/>
    <w:rsid w:val="00523AB2"/>
    <w:rsid w:val="0053515F"/>
    <w:rsid w:val="00551C0A"/>
    <w:rsid w:val="005730BD"/>
    <w:rsid w:val="0057335F"/>
    <w:rsid w:val="00575FCE"/>
    <w:rsid w:val="005817C0"/>
    <w:rsid w:val="00596C9C"/>
    <w:rsid w:val="005A2639"/>
    <w:rsid w:val="005A7A70"/>
    <w:rsid w:val="005C5C2A"/>
    <w:rsid w:val="005D5448"/>
    <w:rsid w:val="005E043E"/>
    <w:rsid w:val="005E21EA"/>
    <w:rsid w:val="005E349F"/>
    <w:rsid w:val="005E6FD1"/>
    <w:rsid w:val="005F00A2"/>
    <w:rsid w:val="00641A83"/>
    <w:rsid w:val="00682774"/>
    <w:rsid w:val="00686BF2"/>
    <w:rsid w:val="00690103"/>
    <w:rsid w:val="006960A1"/>
    <w:rsid w:val="006961BA"/>
    <w:rsid w:val="006D778D"/>
    <w:rsid w:val="006E3BCA"/>
    <w:rsid w:val="006E6B15"/>
    <w:rsid w:val="006F33A0"/>
    <w:rsid w:val="00704420"/>
    <w:rsid w:val="0070539E"/>
    <w:rsid w:val="0071285B"/>
    <w:rsid w:val="0071490B"/>
    <w:rsid w:val="00725827"/>
    <w:rsid w:val="00735D0D"/>
    <w:rsid w:val="00737328"/>
    <w:rsid w:val="00761CAF"/>
    <w:rsid w:val="00761E34"/>
    <w:rsid w:val="0077082A"/>
    <w:rsid w:val="00775B7C"/>
    <w:rsid w:val="0077699D"/>
    <w:rsid w:val="00783B63"/>
    <w:rsid w:val="00786336"/>
    <w:rsid w:val="007A0E73"/>
    <w:rsid w:val="007A2DA1"/>
    <w:rsid w:val="007A74EA"/>
    <w:rsid w:val="007B1991"/>
    <w:rsid w:val="007B4186"/>
    <w:rsid w:val="007D2C6A"/>
    <w:rsid w:val="007E5D2C"/>
    <w:rsid w:val="008804D9"/>
    <w:rsid w:val="00887B83"/>
    <w:rsid w:val="00892218"/>
    <w:rsid w:val="008A3194"/>
    <w:rsid w:val="008A5E5D"/>
    <w:rsid w:val="008B2D2D"/>
    <w:rsid w:val="008C7886"/>
    <w:rsid w:val="009049FF"/>
    <w:rsid w:val="009126CE"/>
    <w:rsid w:val="00924749"/>
    <w:rsid w:val="009313E7"/>
    <w:rsid w:val="0093425E"/>
    <w:rsid w:val="009451E9"/>
    <w:rsid w:val="00953F40"/>
    <w:rsid w:val="0095612F"/>
    <w:rsid w:val="009734EA"/>
    <w:rsid w:val="00997018"/>
    <w:rsid w:val="009A49BE"/>
    <w:rsid w:val="009B1712"/>
    <w:rsid w:val="009B1D10"/>
    <w:rsid w:val="009B2A77"/>
    <w:rsid w:val="009C50BD"/>
    <w:rsid w:val="009C67F7"/>
    <w:rsid w:val="009E06E9"/>
    <w:rsid w:val="009F77E5"/>
    <w:rsid w:val="00A00321"/>
    <w:rsid w:val="00A2365C"/>
    <w:rsid w:val="00A30716"/>
    <w:rsid w:val="00A402F8"/>
    <w:rsid w:val="00A61099"/>
    <w:rsid w:val="00A73590"/>
    <w:rsid w:val="00A76EF0"/>
    <w:rsid w:val="00A90418"/>
    <w:rsid w:val="00A95C11"/>
    <w:rsid w:val="00AA25E8"/>
    <w:rsid w:val="00AB2C94"/>
    <w:rsid w:val="00AD02AC"/>
    <w:rsid w:val="00AE3178"/>
    <w:rsid w:val="00B01FA3"/>
    <w:rsid w:val="00B1170A"/>
    <w:rsid w:val="00B2309C"/>
    <w:rsid w:val="00B239E4"/>
    <w:rsid w:val="00B25E81"/>
    <w:rsid w:val="00B2706F"/>
    <w:rsid w:val="00B47B08"/>
    <w:rsid w:val="00B62BF6"/>
    <w:rsid w:val="00B8595C"/>
    <w:rsid w:val="00B94FD0"/>
    <w:rsid w:val="00BD7BE9"/>
    <w:rsid w:val="00BE7015"/>
    <w:rsid w:val="00C10D44"/>
    <w:rsid w:val="00C22FA8"/>
    <w:rsid w:val="00C23EF2"/>
    <w:rsid w:val="00C33AF4"/>
    <w:rsid w:val="00C41EC3"/>
    <w:rsid w:val="00C57FEE"/>
    <w:rsid w:val="00C62997"/>
    <w:rsid w:val="00C638CC"/>
    <w:rsid w:val="00C75B52"/>
    <w:rsid w:val="00C8287C"/>
    <w:rsid w:val="00CB0770"/>
    <w:rsid w:val="00CB1FE9"/>
    <w:rsid w:val="00CB2613"/>
    <w:rsid w:val="00CB6F0C"/>
    <w:rsid w:val="00CB74B5"/>
    <w:rsid w:val="00CC6C03"/>
    <w:rsid w:val="00CD1698"/>
    <w:rsid w:val="00CD33D7"/>
    <w:rsid w:val="00CD4E99"/>
    <w:rsid w:val="00CE01C8"/>
    <w:rsid w:val="00CE5C71"/>
    <w:rsid w:val="00D02B1F"/>
    <w:rsid w:val="00D40C50"/>
    <w:rsid w:val="00D565F2"/>
    <w:rsid w:val="00DA18E6"/>
    <w:rsid w:val="00DA447F"/>
    <w:rsid w:val="00DE2C67"/>
    <w:rsid w:val="00DF6473"/>
    <w:rsid w:val="00E07988"/>
    <w:rsid w:val="00E1314C"/>
    <w:rsid w:val="00E13393"/>
    <w:rsid w:val="00E22B15"/>
    <w:rsid w:val="00E27A31"/>
    <w:rsid w:val="00E3791F"/>
    <w:rsid w:val="00E52D7D"/>
    <w:rsid w:val="00E775F1"/>
    <w:rsid w:val="00E95BA4"/>
    <w:rsid w:val="00E96E4C"/>
    <w:rsid w:val="00EB73D1"/>
    <w:rsid w:val="00EC190D"/>
    <w:rsid w:val="00ED03AE"/>
    <w:rsid w:val="00ED38E0"/>
    <w:rsid w:val="00ED653A"/>
    <w:rsid w:val="00EF0568"/>
    <w:rsid w:val="00EF6B5D"/>
    <w:rsid w:val="00F043D4"/>
    <w:rsid w:val="00F1195E"/>
    <w:rsid w:val="00F15FC6"/>
    <w:rsid w:val="00F20AA4"/>
    <w:rsid w:val="00F33831"/>
    <w:rsid w:val="00F3561D"/>
    <w:rsid w:val="00F54B14"/>
    <w:rsid w:val="00F564EF"/>
    <w:rsid w:val="00F56D93"/>
    <w:rsid w:val="00F87163"/>
    <w:rsid w:val="00F9346B"/>
    <w:rsid w:val="00FB08F4"/>
    <w:rsid w:val="00FB21CA"/>
    <w:rsid w:val="00FC64D4"/>
    <w:rsid w:val="00FD0CF6"/>
    <w:rsid w:val="00FD399C"/>
    <w:rsid w:val="00FE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878D39"/>
  <w15:docId w15:val="{E3615BC7-1066-48E5-8B82-BE61F707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2218"/>
    <w:rPr>
      <w:rFonts w:ascii="Arial" w:hAnsi="Arial"/>
    </w:rPr>
  </w:style>
  <w:style w:type="paragraph" w:styleId="Ttulo1">
    <w:name w:val="heading 1"/>
    <w:basedOn w:val="Normal"/>
    <w:next w:val="Normal"/>
    <w:qFormat/>
    <w:rsid w:val="00892218"/>
    <w:pPr>
      <w:keepNext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rsid w:val="00892218"/>
    <w:pPr>
      <w:keepNext/>
      <w:outlineLvl w:val="1"/>
    </w:pPr>
    <w:rPr>
      <w:sz w:val="24"/>
    </w:rPr>
  </w:style>
  <w:style w:type="paragraph" w:styleId="Ttulo3">
    <w:name w:val="heading 3"/>
    <w:basedOn w:val="Normal"/>
    <w:next w:val="Normal"/>
    <w:qFormat/>
    <w:rsid w:val="00892218"/>
    <w:pPr>
      <w:keepNext/>
      <w:jc w:val="center"/>
      <w:outlineLvl w:val="2"/>
    </w:pPr>
    <w:rPr>
      <w:b/>
      <w:i/>
      <w:sz w:val="24"/>
    </w:rPr>
  </w:style>
  <w:style w:type="paragraph" w:styleId="Ttulo4">
    <w:name w:val="heading 4"/>
    <w:basedOn w:val="Normal"/>
    <w:next w:val="Normal"/>
    <w:qFormat/>
    <w:rsid w:val="00892218"/>
    <w:pPr>
      <w:keepNext/>
      <w:jc w:val="center"/>
      <w:outlineLvl w:val="3"/>
    </w:pPr>
    <w:rPr>
      <w:b/>
      <w:i/>
      <w:sz w:val="28"/>
    </w:rPr>
  </w:style>
  <w:style w:type="paragraph" w:styleId="Ttulo5">
    <w:name w:val="heading 5"/>
    <w:basedOn w:val="Normal"/>
    <w:next w:val="Normal"/>
    <w:qFormat/>
    <w:rsid w:val="00892218"/>
    <w:pPr>
      <w:keepNext/>
      <w:spacing w:line="360" w:lineRule="auto"/>
      <w:jc w:val="center"/>
      <w:outlineLvl w:val="4"/>
    </w:pPr>
    <w:rPr>
      <w:b/>
      <w:sz w:val="28"/>
    </w:rPr>
  </w:style>
  <w:style w:type="paragraph" w:styleId="Ttulo6">
    <w:name w:val="heading 6"/>
    <w:basedOn w:val="Normal"/>
    <w:next w:val="Normal"/>
    <w:qFormat/>
    <w:rsid w:val="00892218"/>
    <w:pPr>
      <w:keepNext/>
      <w:jc w:val="center"/>
      <w:outlineLvl w:val="5"/>
    </w:pPr>
    <w:rPr>
      <w:sz w:val="24"/>
    </w:rPr>
  </w:style>
  <w:style w:type="paragraph" w:styleId="Ttulo7">
    <w:name w:val="heading 7"/>
    <w:basedOn w:val="Normal"/>
    <w:next w:val="Normal"/>
    <w:qFormat/>
    <w:rsid w:val="00892218"/>
    <w:pPr>
      <w:keepNext/>
      <w:tabs>
        <w:tab w:val="left" w:pos="720"/>
        <w:tab w:val="left" w:pos="4680"/>
      </w:tabs>
      <w:ind w:right="-54"/>
      <w:outlineLvl w:val="6"/>
    </w:pPr>
    <w:rPr>
      <w:b/>
      <w:sz w:val="24"/>
    </w:rPr>
  </w:style>
  <w:style w:type="paragraph" w:styleId="Ttulo8">
    <w:name w:val="heading 8"/>
    <w:basedOn w:val="Normal"/>
    <w:next w:val="Normal"/>
    <w:qFormat/>
    <w:rsid w:val="00892218"/>
    <w:pPr>
      <w:keepNext/>
      <w:jc w:val="center"/>
      <w:outlineLvl w:val="7"/>
    </w:pPr>
    <w:rPr>
      <w:b/>
      <w:bCs/>
      <w:i/>
      <w:iCs/>
      <w:color w:val="FFFFFF"/>
      <w:sz w:val="24"/>
    </w:rPr>
  </w:style>
  <w:style w:type="paragraph" w:styleId="Ttulo9">
    <w:name w:val="heading 9"/>
    <w:basedOn w:val="Normal"/>
    <w:next w:val="Normal"/>
    <w:qFormat/>
    <w:rsid w:val="00892218"/>
    <w:pPr>
      <w:keepNext/>
      <w:jc w:val="center"/>
      <w:outlineLvl w:val="8"/>
    </w:pPr>
    <w:rPr>
      <w:rFonts w:cs="Arial"/>
      <w:b/>
      <w:bCs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Text">
    <w:name w:val="Default Text"/>
    <w:basedOn w:val="Normal"/>
    <w:rsid w:val="00892218"/>
    <w:rPr>
      <w:noProof/>
      <w:sz w:val="24"/>
    </w:rPr>
  </w:style>
  <w:style w:type="paragraph" w:styleId="Textoindependiente2">
    <w:name w:val="Body Text 2"/>
    <w:basedOn w:val="Normal"/>
    <w:rsid w:val="00892218"/>
    <w:pPr>
      <w:spacing w:line="360" w:lineRule="auto"/>
      <w:ind w:firstLine="720"/>
    </w:pPr>
    <w:rPr>
      <w:sz w:val="24"/>
    </w:rPr>
  </w:style>
  <w:style w:type="paragraph" w:styleId="Sangradetextonormal">
    <w:name w:val="Body Text Indent"/>
    <w:basedOn w:val="Normal"/>
    <w:rsid w:val="00892218"/>
    <w:pPr>
      <w:spacing w:line="360" w:lineRule="auto"/>
      <w:ind w:right="576" w:firstLine="720"/>
    </w:pPr>
    <w:rPr>
      <w:sz w:val="24"/>
    </w:rPr>
  </w:style>
  <w:style w:type="paragraph" w:customStyle="1" w:styleId="Blockquote">
    <w:name w:val="Blockquote"/>
    <w:basedOn w:val="Normal"/>
    <w:rsid w:val="00892218"/>
    <w:pPr>
      <w:spacing w:before="100" w:after="100"/>
      <w:ind w:left="360" w:right="360"/>
    </w:pPr>
    <w:rPr>
      <w:snapToGrid w:val="0"/>
      <w:sz w:val="24"/>
    </w:rPr>
  </w:style>
  <w:style w:type="paragraph" w:styleId="Textoindependiente">
    <w:name w:val="Body Text"/>
    <w:basedOn w:val="Normal"/>
    <w:rsid w:val="00892218"/>
    <w:pPr>
      <w:spacing w:line="360" w:lineRule="auto"/>
      <w:ind w:right="576"/>
    </w:pPr>
    <w:rPr>
      <w:sz w:val="24"/>
    </w:rPr>
  </w:style>
  <w:style w:type="character" w:styleId="Hipervnculo">
    <w:name w:val="Hyperlink"/>
    <w:basedOn w:val="Fuentedeprrafopredeter"/>
    <w:rsid w:val="00892218"/>
    <w:rPr>
      <w:color w:val="0000FF"/>
      <w:u w:val="single"/>
    </w:rPr>
  </w:style>
  <w:style w:type="paragraph" w:styleId="Sangra2detindependiente">
    <w:name w:val="Body Text Indent 2"/>
    <w:basedOn w:val="Normal"/>
    <w:rsid w:val="00892218"/>
    <w:pPr>
      <w:ind w:left="1080"/>
    </w:pPr>
    <w:rPr>
      <w:sz w:val="24"/>
    </w:rPr>
  </w:style>
  <w:style w:type="character" w:styleId="Hipervnculovisitado">
    <w:name w:val="FollowedHyperlink"/>
    <w:basedOn w:val="Fuentedeprrafopredeter"/>
    <w:rsid w:val="00892218"/>
    <w:rPr>
      <w:color w:val="800080"/>
      <w:u w:val="single"/>
    </w:rPr>
  </w:style>
  <w:style w:type="paragraph" w:styleId="Encabezado">
    <w:name w:val="header"/>
    <w:basedOn w:val="Normal"/>
    <w:rsid w:val="00892218"/>
    <w:pPr>
      <w:tabs>
        <w:tab w:val="center" w:pos="4320"/>
        <w:tab w:val="right" w:pos="8640"/>
      </w:tabs>
    </w:pPr>
    <w:rPr>
      <w:sz w:val="24"/>
      <w:szCs w:val="24"/>
    </w:rPr>
  </w:style>
  <w:style w:type="paragraph" w:styleId="Piedepgina">
    <w:name w:val="footer"/>
    <w:basedOn w:val="Normal"/>
    <w:rsid w:val="00892218"/>
    <w:pPr>
      <w:tabs>
        <w:tab w:val="center" w:pos="4320"/>
        <w:tab w:val="right" w:pos="8640"/>
      </w:tabs>
    </w:pPr>
  </w:style>
  <w:style w:type="paragraph" w:styleId="Textoindependiente3">
    <w:name w:val="Body Text 3"/>
    <w:basedOn w:val="Normal"/>
    <w:rsid w:val="00892218"/>
    <w:pPr>
      <w:tabs>
        <w:tab w:val="right" w:pos="10080"/>
      </w:tabs>
      <w:ind w:right="18"/>
      <w:jc w:val="both"/>
    </w:pPr>
    <w:rPr>
      <w:rFonts w:cs="Arial"/>
      <w:iCs/>
    </w:rPr>
  </w:style>
  <w:style w:type="paragraph" w:styleId="Prrafodelista">
    <w:name w:val="List Paragraph"/>
    <w:basedOn w:val="Normal"/>
    <w:qFormat/>
    <w:rsid w:val="00011E3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GB"/>
    </w:rPr>
  </w:style>
  <w:style w:type="paragraph" w:styleId="Mapadeldocumento">
    <w:name w:val="Document Map"/>
    <w:basedOn w:val="Normal"/>
    <w:semiHidden/>
    <w:rsid w:val="003472E1"/>
    <w:pPr>
      <w:shd w:val="clear" w:color="auto" w:fill="000080"/>
    </w:pPr>
    <w:rPr>
      <w:rFonts w:ascii="Tahoma" w:hAnsi="Tahoma" w:cs="Tahoma"/>
    </w:rPr>
  </w:style>
  <w:style w:type="table" w:styleId="Tablaconcuadrcula">
    <w:name w:val="Table Grid"/>
    <w:basedOn w:val="Tablanormal"/>
    <w:rsid w:val="00347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0820D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820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ache\Temporary%20Internet%20Files\OLK29\NEWS%20RELEASE%20TEMPLATE%20LETTER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7B36E6-A212-490C-B038-419D5FAF7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NEWS RELEASE TEMPLATE LETTER1.dot</Template>
  <TotalTime>18</TotalTime>
  <Pages>2</Pages>
  <Words>658</Words>
  <Characters>3624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Jacclyn Nautiyal</dc:creator>
  <cp:keywords/>
  <dc:description/>
  <cp:lastModifiedBy>Evelia Manzo</cp:lastModifiedBy>
  <cp:revision>5</cp:revision>
  <cp:lastPrinted>2010-06-07T17:26:00Z</cp:lastPrinted>
  <dcterms:created xsi:type="dcterms:W3CDTF">2026-06-17T16:58:00Z</dcterms:created>
  <dcterms:modified xsi:type="dcterms:W3CDTF">2026-07-06T18:43:00Z</dcterms:modified>
</cp:coreProperties>
</file>