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54A" w14:textId="02604F6D" w:rsidR="007E5D2C" w:rsidRPr="00190D07" w:rsidRDefault="007E5D2C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</w:rPr>
      </w:pPr>
      <w:r w:rsidRPr="00190D07">
        <w:rPr>
          <w:rFonts w:asciiTheme="minorHAnsi" w:hAnsiTheme="minorHAnsi" w:cs="Arial"/>
          <w:sz w:val="22"/>
          <w:szCs w:val="22"/>
        </w:rPr>
        <w:tab/>
      </w:r>
      <w:r w:rsidRPr="00190D07">
        <w:rPr>
          <w:rFonts w:asciiTheme="minorHAnsi" w:hAnsiTheme="minorHAnsi" w:cs="Arial"/>
          <w:sz w:val="22"/>
          <w:szCs w:val="22"/>
        </w:rPr>
        <w:tab/>
      </w:r>
      <w:r w:rsidRPr="00190D07">
        <w:rPr>
          <w:rFonts w:asciiTheme="minorHAnsi" w:hAnsiTheme="minorHAnsi" w:cs="Arial"/>
          <w:sz w:val="22"/>
          <w:szCs w:val="22"/>
        </w:rPr>
        <w:tab/>
      </w:r>
    </w:p>
    <w:p w14:paraId="4DA18C07" w14:textId="77777777" w:rsidR="007E5D2C" w:rsidRPr="00190D07" w:rsidRDefault="00362E84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  <w:r w:rsidRPr="00190D07">
        <w:rPr>
          <w:rFonts w:asciiTheme="minorHAnsi" w:hAnsiTheme="minorHAnsi" w:cs="Arial"/>
          <w:sz w:val="22"/>
          <w:szCs w:val="22"/>
          <w:lang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5F19F369">
                <wp:simplePos x="0" y="0"/>
                <wp:positionH relativeFrom="column">
                  <wp:posOffset>5715</wp:posOffset>
                </wp:positionH>
                <wp:positionV relativeFrom="paragraph">
                  <wp:posOffset>117475</wp:posOffset>
                </wp:positionV>
                <wp:extent cx="6903720" cy="228600"/>
                <wp:effectExtent l="5715" t="12700" r="5715" b="635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372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190D07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190D07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BDAEA" id="Rectangle 11" o:spid="_x0000_s1026" style="position:absolute;left:0;text-align:left;margin-left:.45pt;margin-top:9.25pt;width:543.6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" fillcolor="black">
                <v:textbox>
                  <w:txbxContent>
                    <w:p w14:paraId="3FF2CE24" w14:textId="77777777" w:rsidR="0030713E" w:rsidRPr="00190D07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190D07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190D07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2B651C70" w14:textId="77777777" w:rsidR="007E5D2C" w:rsidRPr="00190D07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6100CCCD" w14:textId="77777777" w:rsidR="003472E1" w:rsidRPr="00190D07" w:rsidRDefault="003472E1" w:rsidP="003472E1">
      <w:pPr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400"/>
        <w:gridCol w:w="5004"/>
      </w:tblGrid>
      <w:tr w:rsidR="003472E1" w:rsidRPr="00190D07" w14:paraId="44E51CEB" w14:textId="77777777" w:rsidTr="0070539E">
        <w:trPr>
          <w:jc w:val="center"/>
        </w:trPr>
        <w:tc>
          <w:tcPr>
            <w:tcW w:w="5400" w:type="dxa"/>
          </w:tcPr>
          <w:p w14:paraId="51996015" w14:textId="49D00EDD" w:rsidR="004261FF" w:rsidRPr="00190D07" w:rsidRDefault="00A73590" w:rsidP="004261FF">
            <w:pPr>
              <w:shd w:val="clear" w:color="auto" w:fill="FFFFFF"/>
              <w:rPr>
                <w:rFonts w:cs="Arial"/>
                <w:b/>
                <w:color w:val="001D35"/>
                <w:sz w:val="24"/>
                <w:szCs w:val="24"/>
                <w:lang w:eastAsia="es-VE"/>
              </w:rPr>
            </w:pPr>
            <w:r w:rsidRPr="00190D07">
              <w:rPr>
                <w:rFonts w:asciiTheme="minorHAnsi" w:hAnsiTheme="minorHAnsi" w:cs="Arial"/>
                <w:sz w:val="22"/>
                <w:szCs w:val="22"/>
              </w:rPr>
              <w:t xml:space="preserve">Título del cargo: </w:t>
            </w:r>
            <w:r w:rsidR="002E29D9" w:rsidRPr="00190D07">
              <w:rPr>
                <w:rFonts w:asciiTheme="minorHAnsi" w:hAnsiTheme="minorHAnsi" w:cs="Arial"/>
                <w:sz w:val="22"/>
                <w:szCs w:val="22"/>
              </w:rPr>
              <w:t>Gerente de Tienda</w:t>
            </w:r>
          </w:p>
          <w:p w14:paraId="76BDC5B0" w14:textId="0407DE20" w:rsidR="003472E1" w:rsidRPr="00190D07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955DC62" w14:textId="77777777" w:rsidR="003472E1" w:rsidRPr="00190D07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53CCED6B" w14:textId="0B0A2685" w:rsidR="00761E34" w:rsidRPr="00190D0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90D07">
              <w:rPr>
                <w:rFonts w:asciiTheme="minorHAnsi" w:hAnsiTheme="minorHAnsi" w:cs="Arial"/>
                <w:sz w:val="22"/>
                <w:szCs w:val="22"/>
              </w:rPr>
              <w:t xml:space="preserve">Reporta a:  Gerente de </w:t>
            </w:r>
            <w:r w:rsidR="002E29D9" w:rsidRPr="00190D07">
              <w:rPr>
                <w:rFonts w:asciiTheme="minorHAnsi" w:hAnsiTheme="minorHAnsi" w:cs="Arial"/>
                <w:sz w:val="22"/>
                <w:szCs w:val="22"/>
              </w:rPr>
              <w:t>Ventas al Detal</w:t>
            </w:r>
          </w:p>
          <w:p w14:paraId="4907A22B" w14:textId="77777777" w:rsidR="003472E1" w:rsidRPr="00190D07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61E34" w:rsidRPr="00190D07" w14:paraId="106A8EB0" w14:textId="77777777" w:rsidTr="0070539E">
        <w:trPr>
          <w:jc w:val="center"/>
        </w:trPr>
        <w:tc>
          <w:tcPr>
            <w:tcW w:w="5400" w:type="dxa"/>
          </w:tcPr>
          <w:p w14:paraId="074F0571" w14:textId="62627584" w:rsidR="00761E34" w:rsidRPr="00190D0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90D07">
              <w:rPr>
                <w:rFonts w:asciiTheme="minorHAnsi" w:hAnsiTheme="minorHAnsi" w:cs="Arial"/>
                <w:sz w:val="22"/>
                <w:szCs w:val="22"/>
              </w:rPr>
              <w:t>Area: Ventas al Detal</w:t>
            </w:r>
          </w:p>
          <w:p w14:paraId="43B3FF29" w14:textId="358B505E" w:rsidR="00761E34" w:rsidRPr="00190D0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6B50A8D9" w14:textId="443C7ED6" w:rsidR="00761E34" w:rsidRPr="00190D0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90D07">
              <w:rPr>
                <w:rFonts w:asciiTheme="minorHAnsi" w:hAnsiTheme="minorHAnsi" w:cs="Arial"/>
                <w:sz w:val="22"/>
                <w:szCs w:val="22"/>
              </w:rPr>
              <w:t>Ubicación: Tienda - Venezuela.</w:t>
            </w:r>
          </w:p>
        </w:tc>
      </w:tr>
      <w:tr w:rsidR="00761E34" w:rsidRPr="00190D07" w14:paraId="78CEE45D" w14:textId="77777777" w:rsidTr="0070539E">
        <w:trPr>
          <w:jc w:val="center"/>
        </w:trPr>
        <w:tc>
          <w:tcPr>
            <w:tcW w:w="5400" w:type="dxa"/>
          </w:tcPr>
          <w:p w14:paraId="7A1A797F" w14:textId="6DB8F176" w:rsidR="00761E34" w:rsidRPr="00190D0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90D07">
              <w:rPr>
                <w:rFonts w:asciiTheme="minorHAnsi" w:hAnsiTheme="minorHAnsi" w:cs="Arial"/>
                <w:sz w:val="22"/>
                <w:szCs w:val="22"/>
              </w:rPr>
              <w:t xml:space="preserve">Fecha de creación:  </w:t>
            </w:r>
            <w:r w:rsidR="00801C0A" w:rsidRPr="00190D07">
              <w:rPr>
                <w:rFonts w:asciiTheme="minorHAnsi" w:hAnsiTheme="minorHAnsi" w:cs="Arial"/>
                <w:sz w:val="22"/>
                <w:szCs w:val="22"/>
              </w:rPr>
              <w:t>febrero</w:t>
            </w:r>
            <w:r w:rsidRPr="00190D07"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  <w:p w14:paraId="4463E768" w14:textId="77777777" w:rsidR="00761E34" w:rsidRPr="00190D0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47B15321" w14:textId="3121EAAD" w:rsidR="00761E34" w:rsidRPr="00190D07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90D07">
              <w:rPr>
                <w:rFonts w:asciiTheme="minorHAnsi" w:hAnsiTheme="minorHAnsi" w:cs="Arial"/>
                <w:sz w:val="22"/>
                <w:szCs w:val="22"/>
              </w:rPr>
              <w:t xml:space="preserve">Fecha de la última revisión: </w:t>
            </w:r>
            <w:r w:rsidR="00801C0A" w:rsidRPr="00190D07">
              <w:rPr>
                <w:rFonts w:asciiTheme="minorHAnsi" w:hAnsiTheme="minorHAnsi" w:cs="Arial"/>
                <w:sz w:val="22"/>
                <w:szCs w:val="22"/>
              </w:rPr>
              <w:t>febrero</w:t>
            </w:r>
            <w:r w:rsidRPr="00190D07"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</w:tc>
      </w:tr>
      <w:tr w:rsidR="003472E1" w:rsidRPr="00190D07" w14:paraId="187FE574" w14:textId="77777777" w:rsidTr="0070539E">
        <w:trPr>
          <w:jc w:val="center"/>
        </w:trPr>
        <w:tc>
          <w:tcPr>
            <w:tcW w:w="5400" w:type="dxa"/>
          </w:tcPr>
          <w:p w14:paraId="26ADE481" w14:textId="77777777" w:rsidR="003472E1" w:rsidRPr="00190D07" w:rsidRDefault="003472E1" w:rsidP="005A7A70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78240279" w14:textId="1C0F5908" w:rsidR="003472E1" w:rsidRPr="00190D07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7D92529A" w14:textId="77777777" w:rsidR="003472E1" w:rsidRPr="00190D07" w:rsidRDefault="003472E1" w:rsidP="003472E1">
      <w:pPr>
        <w:rPr>
          <w:rFonts w:asciiTheme="minorHAnsi" w:hAnsiTheme="minorHAnsi" w:cs="Arial"/>
          <w:sz w:val="22"/>
          <w:szCs w:val="22"/>
        </w:rPr>
      </w:pPr>
    </w:p>
    <w:p w14:paraId="7177D860" w14:textId="77777777" w:rsidR="003472E1" w:rsidRPr="00190D07" w:rsidRDefault="00A73590" w:rsidP="003472E1">
      <w:pPr>
        <w:rPr>
          <w:rFonts w:asciiTheme="minorHAnsi" w:hAnsiTheme="minorHAnsi" w:cs="Arial"/>
          <w:b/>
          <w:sz w:val="22"/>
          <w:szCs w:val="22"/>
        </w:rPr>
      </w:pPr>
      <w:r w:rsidRPr="00190D07">
        <w:rPr>
          <w:rFonts w:asciiTheme="minorHAnsi" w:hAnsiTheme="minorHAnsi" w:cs="Arial"/>
          <w:b/>
          <w:sz w:val="22"/>
          <w:szCs w:val="22"/>
        </w:rPr>
        <w:t xml:space="preserve">Propósito del cargo: </w:t>
      </w:r>
    </w:p>
    <w:p w14:paraId="35DCDB1D" w14:textId="77777777" w:rsidR="002E29D9" w:rsidRPr="00190D07" w:rsidRDefault="002E29D9" w:rsidP="002E29D9">
      <w:pPr>
        <w:rPr>
          <w:rFonts w:asciiTheme="minorHAnsi" w:hAnsiTheme="minorHAnsi" w:cs="Arial"/>
          <w:sz w:val="22"/>
          <w:szCs w:val="22"/>
        </w:rPr>
      </w:pPr>
      <w:r w:rsidRPr="00190D07">
        <w:rPr>
          <w:rFonts w:asciiTheme="minorHAnsi" w:hAnsiTheme="minorHAnsi" w:cs="Arial"/>
          <w:sz w:val="22"/>
          <w:szCs w:val="22"/>
        </w:rPr>
        <w:t>Ser responsable de la gestión integral de la tienda, incluyendo la supervisión del personal, la gestión del inventario, la atención al cliente, la implementación de estrategias de venta y la optimización de la experiencia del cliente.</w:t>
      </w:r>
    </w:p>
    <w:p w14:paraId="29DA8761" w14:textId="491E8D59" w:rsidR="00CE17B9" w:rsidRPr="00190D07" w:rsidRDefault="002E29D9" w:rsidP="002E29D9">
      <w:pPr>
        <w:rPr>
          <w:rFonts w:asciiTheme="minorHAnsi" w:hAnsiTheme="minorHAnsi" w:cs="Arial"/>
          <w:sz w:val="22"/>
          <w:szCs w:val="22"/>
        </w:rPr>
      </w:pPr>
      <w:r w:rsidRPr="00190D07">
        <w:rPr>
          <w:rFonts w:asciiTheme="minorHAnsi" w:hAnsiTheme="minorHAnsi" w:cs="Arial"/>
          <w:sz w:val="22"/>
          <w:szCs w:val="22"/>
        </w:rPr>
        <w:t>Poseer habilidades de liderazgo, comunicación, organización y resolución de problemas, así como conocimientos en ventas, marketing y gestión</w:t>
      </w:r>
      <w:r w:rsidRPr="00190D07">
        <w:rPr>
          <w:rFonts w:asciiTheme="minorHAnsi" w:hAnsiTheme="minorHAnsi" w:cs="Arial"/>
          <w:sz w:val="22"/>
          <w:szCs w:val="22"/>
        </w:rPr>
        <w:t>.</w:t>
      </w:r>
    </w:p>
    <w:p w14:paraId="015C4832" w14:textId="77777777" w:rsidR="002E29D9" w:rsidRPr="00190D07" w:rsidRDefault="002E29D9" w:rsidP="002E29D9">
      <w:pPr>
        <w:rPr>
          <w:rFonts w:asciiTheme="minorHAnsi" w:hAnsiTheme="minorHAnsi" w:cs="Arial"/>
          <w:sz w:val="22"/>
          <w:szCs w:val="22"/>
        </w:rPr>
      </w:pPr>
    </w:p>
    <w:p w14:paraId="5BD0389A" w14:textId="77777777" w:rsidR="003472E1" w:rsidRPr="00190D07" w:rsidRDefault="00F3561D" w:rsidP="003472E1">
      <w:pPr>
        <w:rPr>
          <w:rFonts w:asciiTheme="minorHAnsi" w:hAnsiTheme="minorHAnsi" w:cs="Arial"/>
          <w:b/>
          <w:sz w:val="22"/>
          <w:szCs w:val="22"/>
        </w:rPr>
      </w:pPr>
      <w:r w:rsidRPr="00190D07">
        <w:rPr>
          <w:rFonts w:asciiTheme="minorHAnsi" w:hAnsiTheme="minorHAnsi" w:cs="Arial"/>
          <w:b/>
          <w:sz w:val="22"/>
          <w:szCs w:val="22"/>
        </w:rPr>
        <w:t>Principales Responsabilidades:</w:t>
      </w:r>
    </w:p>
    <w:p w14:paraId="5E186567" w14:textId="77777777" w:rsidR="00F3561D" w:rsidRPr="00190D07" w:rsidRDefault="00F3561D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660DF0EB" w14:textId="77777777" w:rsidR="002E29D9" w:rsidRPr="00190D07" w:rsidRDefault="002E29D9" w:rsidP="00C46FBB">
      <w:pPr>
        <w:rPr>
          <w:rFonts w:asciiTheme="minorHAnsi" w:hAnsiTheme="minorHAnsi" w:cs="Arial"/>
          <w:sz w:val="22"/>
          <w:szCs w:val="22"/>
        </w:rPr>
      </w:pPr>
      <w:r w:rsidRPr="00190D07">
        <w:rPr>
          <w:rFonts w:asciiTheme="minorHAnsi" w:hAnsiTheme="minorHAnsi" w:cs="Arial"/>
          <w:sz w:val="22"/>
          <w:szCs w:val="22"/>
        </w:rPr>
        <w:t>Gestión del personal:</w:t>
      </w:r>
    </w:p>
    <w:p w14:paraId="3FE05478" w14:textId="77777777" w:rsidR="002E29D9" w:rsidRPr="00190D07" w:rsidRDefault="002E29D9" w:rsidP="00C46FBB">
      <w:pPr>
        <w:pStyle w:val="Prrafodelista"/>
        <w:numPr>
          <w:ilvl w:val="0"/>
          <w:numId w:val="40"/>
        </w:numPr>
        <w:rPr>
          <w:rFonts w:asciiTheme="minorHAnsi" w:hAnsiTheme="minorHAnsi" w:cs="Arial"/>
          <w:lang w:val="es-VE"/>
        </w:rPr>
      </w:pPr>
      <w:r w:rsidRPr="00190D07">
        <w:rPr>
          <w:rFonts w:asciiTheme="minorHAnsi" w:hAnsiTheme="minorHAnsi" w:cs="Arial"/>
          <w:lang w:val="es-VE"/>
        </w:rPr>
        <w:t>Capacitación, supervisión, evaluación y motivación del equipo de ventas.</w:t>
      </w:r>
    </w:p>
    <w:p w14:paraId="1C15450E" w14:textId="77777777" w:rsidR="002E29D9" w:rsidRPr="00190D07" w:rsidRDefault="002E29D9" w:rsidP="002E29D9">
      <w:pPr>
        <w:rPr>
          <w:rFonts w:asciiTheme="minorHAnsi" w:hAnsiTheme="minorHAnsi" w:cs="Arial"/>
          <w:sz w:val="22"/>
          <w:szCs w:val="22"/>
        </w:rPr>
      </w:pPr>
      <w:r w:rsidRPr="00190D07">
        <w:rPr>
          <w:rFonts w:asciiTheme="minorHAnsi" w:hAnsiTheme="minorHAnsi" w:cs="Arial"/>
          <w:sz w:val="22"/>
          <w:szCs w:val="22"/>
        </w:rPr>
        <w:t>Gestión del inventario:</w:t>
      </w:r>
    </w:p>
    <w:p w14:paraId="7706EC2B" w14:textId="77777777" w:rsidR="002E29D9" w:rsidRPr="00190D07" w:rsidRDefault="002E29D9" w:rsidP="002E29D9">
      <w:pPr>
        <w:pStyle w:val="Prrafodelista"/>
        <w:numPr>
          <w:ilvl w:val="0"/>
          <w:numId w:val="37"/>
        </w:numPr>
        <w:rPr>
          <w:rFonts w:asciiTheme="minorHAnsi" w:hAnsiTheme="minorHAnsi" w:cs="Arial"/>
          <w:lang w:val="es-VE"/>
        </w:rPr>
      </w:pPr>
      <w:r w:rsidRPr="00190D07">
        <w:rPr>
          <w:rFonts w:asciiTheme="minorHAnsi" w:hAnsiTheme="minorHAnsi" w:cs="Arial"/>
          <w:lang w:val="es-VE"/>
        </w:rPr>
        <w:t>Control de stock, recepción de pedidos, gestión de devoluciones y organización de la mercancía.</w:t>
      </w:r>
    </w:p>
    <w:p w14:paraId="5F9F35C4" w14:textId="77777777" w:rsidR="002E29D9" w:rsidRPr="00190D07" w:rsidRDefault="002E29D9" w:rsidP="002E29D9">
      <w:pPr>
        <w:rPr>
          <w:rFonts w:asciiTheme="minorHAnsi" w:hAnsiTheme="minorHAnsi" w:cs="Arial"/>
          <w:sz w:val="22"/>
          <w:szCs w:val="22"/>
        </w:rPr>
      </w:pPr>
      <w:r w:rsidRPr="00190D07">
        <w:rPr>
          <w:rFonts w:asciiTheme="minorHAnsi" w:hAnsiTheme="minorHAnsi" w:cs="Arial"/>
          <w:sz w:val="22"/>
          <w:szCs w:val="22"/>
        </w:rPr>
        <w:t>Atención al cliente:</w:t>
      </w:r>
    </w:p>
    <w:p w14:paraId="79DE7BB0" w14:textId="77777777" w:rsidR="002E29D9" w:rsidRPr="00190D07" w:rsidRDefault="002E29D9" w:rsidP="002E29D9">
      <w:pPr>
        <w:pStyle w:val="Prrafodelista"/>
        <w:numPr>
          <w:ilvl w:val="0"/>
          <w:numId w:val="37"/>
        </w:numPr>
        <w:rPr>
          <w:rFonts w:asciiTheme="minorHAnsi" w:hAnsiTheme="minorHAnsi" w:cs="Arial"/>
          <w:lang w:val="es-VE"/>
        </w:rPr>
      </w:pPr>
      <w:r w:rsidRPr="00190D07">
        <w:rPr>
          <w:rFonts w:asciiTheme="minorHAnsi" w:hAnsiTheme="minorHAnsi" w:cs="Arial"/>
          <w:lang w:val="es-VE"/>
        </w:rPr>
        <w:t>Resolver consultas, quejas y sugerencias, asegurar la satisfacción del cliente y fomentar la fidelización.</w:t>
      </w:r>
    </w:p>
    <w:p w14:paraId="673C06D2" w14:textId="77777777" w:rsidR="002E29D9" w:rsidRPr="00190D07" w:rsidRDefault="002E29D9" w:rsidP="002E29D9">
      <w:pPr>
        <w:rPr>
          <w:rFonts w:asciiTheme="minorHAnsi" w:hAnsiTheme="minorHAnsi" w:cs="Arial"/>
          <w:sz w:val="22"/>
          <w:szCs w:val="22"/>
        </w:rPr>
      </w:pPr>
      <w:r w:rsidRPr="00190D07">
        <w:rPr>
          <w:rFonts w:asciiTheme="minorHAnsi" w:hAnsiTheme="minorHAnsi" w:cs="Arial"/>
          <w:sz w:val="22"/>
          <w:szCs w:val="22"/>
        </w:rPr>
        <w:t>Análisis y reportes:</w:t>
      </w:r>
    </w:p>
    <w:p w14:paraId="04DE981C" w14:textId="77777777" w:rsidR="002E29D9" w:rsidRPr="00190D07" w:rsidRDefault="002E29D9" w:rsidP="002E29D9">
      <w:pPr>
        <w:pStyle w:val="Prrafodelista"/>
        <w:numPr>
          <w:ilvl w:val="0"/>
          <w:numId w:val="37"/>
        </w:numPr>
        <w:rPr>
          <w:rFonts w:asciiTheme="minorHAnsi" w:hAnsiTheme="minorHAnsi" w:cs="Arial"/>
          <w:lang w:val="es-VE"/>
        </w:rPr>
      </w:pPr>
      <w:r w:rsidRPr="00190D07">
        <w:rPr>
          <w:rFonts w:asciiTheme="minorHAnsi" w:hAnsiTheme="minorHAnsi" w:cs="Arial"/>
          <w:lang w:val="es-VE"/>
        </w:rPr>
        <w:t xml:space="preserve">Realizar seguimiento de indicadores clave de rendimiento, analizar datos de ventas y generar informes. </w:t>
      </w:r>
    </w:p>
    <w:p w14:paraId="54CB4923" w14:textId="59775FE6" w:rsidR="003472E1" w:rsidRPr="00190D07" w:rsidRDefault="005C5C2A" w:rsidP="00761E34">
      <w:pPr>
        <w:rPr>
          <w:rFonts w:asciiTheme="minorHAnsi" w:hAnsiTheme="minorHAnsi" w:cs="Arial"/>
          <w:b/>
          <w:sz w:val="22"/>
          <w:szCs w:val="22"/>
        </w:rPr>
      </w:pPr>
      <w:r w:rsidRPr="00190D07">
        <w:rPr>
          <w:rFonts w:asciiTheme="minorHAnsi" w:hAnsiTheme="minorHAnsi" w:cs="Arial"/>
          <w:b/>
          <w:sz w:val="22"/>
          <w:szCs w:val="22"/>
        </w:rPr>
        <w:t>Perfil del Ocupante:</w:t>
      </w:r>
    </w:p>
    <w:p w14:paraId="0370C6B4" w14:textId="77777777" w:rsidR="00307795" w:rsidRPr="00190D07" w:rsidRDefault="00307795" w:rsidP="00307795">
      <w:pPr>
        <w:pStyle w:val="Prrafodelista"/>
        <w:numPr>
          <w:ilvl w:val="0"/>
          <w:numId w:val="34"/>
        </w:numPr>
        <w:rPr>
          <w:rFonts w:asciiTheme="minorHAnsi" w:hAnsiTheme="minorHAnsi" w:cs="Arial"/>
          <w:lang w:val="es-VE"/>
        </w:rPr>
      </w:pPr>
      <w:r w:rsidRPr="00190D07">
        <w:rPr>
          <w:rFonts w:asciiTheme="minorHAnsi" w:hAnsiTheme="minorHAnsi" w:cs="Arial"/>
          <w:lang w:val="es-VE"/>
        </w:rPr>
        <w:t>TSU en Mercadeo, Administración o carrera afín.</w:t>
      </w:r>
    </w:p>
    <w:p w14:paraId="1883AA28" w14:textId="4F869B4D" w:rsidR="00307795" w:rsidRPr="00190D07" w:rsidRDefault="00307795" w:rsidP="00307795">
      <w:pPr>
        <w:pStyle w:val="Prrafodelista"/>
        <w:numPr>
          <w:ilvl w:val="0"/>
          <w:numId w:val="34"/>
        </w:numPr>
        <w:rPr>
          <w:rFonts w:asciiTheme="minorHAnsi" w:hAnsiTheme="minorHAnsi" w:cs="Arial"/>
          <w:lang w:val="es-VE"/>
        </w:rPr>
      </w:pPr>
      <w:r w:rsidRPr="00190D07">
        <w:rPr>
          <w:rFonts w:asciiTheme="minorHAnsi" w:hAnsiTheme="minorHAnsi" w:cs="Arial"/>
          <w:lang w:val="es-VE"/>
        </w:rPr>
        <w:t xml:space="preserve">Más de 3 años de experiencia como Gerente de tienda. </w:t>
      </w:r>
    </w:p>
    <w:p w14:paraId="21FFB960" w14:textId="074EBBD5" w:rsidR="003472E1" w:rsidRPr="00190D07" w:rsidRDefault="00307795" w:rsidP="00307795">
      <w:pPr>
        <w:pStyle w:val="Prrafodelista"/>
        <w:numPr>
          <w:ilvl w:val="0"/>
          <w:numId w:val="34"/>
        </w:numPr>
        <w:rPr>
          <w:rFonts w:asciiTheme="minorHAnsi" w:hAnsiTheme="minorHAnsi" w:cs="Arial"/>
          <w:lang w:val="es-VE"/>
        </w:rPr>
      </w:pPr>
      <w:r w:rsidRPr="00190D07">
        <w:rPr>
          <w:rFonts w:asciiTheme="minorHAnsi" w:hAnsiTheme="minorHAnsi" w:cs="Arial"/>
          <w:lang w:val="es-VE"/>
        </w:rPr>
        <w:t>Manejo avanzado de Excel, experiencia en sistema KLK y sistema Odoo (no limitativo).</w:t>
      </w:r>
      <w:r w:rsidR="00A37346" w:rsidRPr="00190D07">
        <w:rPr>
          <w:rFonts w:asciiTheme="minorHAnsi" w:hAnsiTheme="minorHAnsi" w:cs="Arial"/>
          <w:lang w:val="es-VE"/>
        </w:rPr>
        <w:tab/>
      </w:r>
      <w:r w:rsidR="00E22B15" w:rsidRPr="00190D07">
        <w:rPr>
          <w:rFonts w:asciiTheme="minorHAnsi" w:hAnsiTheme="minorHAnsi" w:cs="Arial"/>
          <w:lang w:val="es-VE"/>
        </w:rPr>
        <w:t xml:space="preserve"> </w:t>
      </w:r>
    </w:p>
    <w:p w14:paraId="75771785" w14:textId="7C3E455C" w:rsidR="008C1DD0" w:rsidRPr="00190D07" w:rsidRDefault="008C1DD0" w:rsidP="008C1DD0">
      <w:pPr>
        <w:rPr>
          <w:rFonts w:asciiTheme="minorHAnsi" w:hAnsiTheme="minorHAnsi" w:cs="Arial"/>
          <w:b/>
          <w:sz w:val="22"/>
          <w:szCs w:val="22"/>
        </w:rPr>
      </w:pPr>
      <w:r w:rsidRPr="00190D07">
        <w:rPr>
          <w:rFonts w:asciiTheme="minorHAnsi" w:hAnsiTheme="minorHAnsi" w:cs="Arial"/>
          <w:b/>
          <w:sz w:val="22"/>
          <w:szCs w:val="22"/>
        </w:rPr>
        <w:t>Conocimientos Técnicos:</w:t>
      </w:r>
    </w:p>
    <w:p w14:paraId="3AEF3B1D" w14:textId="77777777" w:rsidR="00307795" w:rsidRPr="00190D07" w:rsidRDefault="00307795" w:rsidP="00307795">
      <w:pPr>
        <w:pStyle w:val="Prrafodelista"/>
        <w:numPr>
          <w:ilvl w:val="0"/>
          <w:numId w:val="38"/>
        </w:numPr>
        <w:jc w:val="both"/>
        <w:rPr>
          <w:rFonts w:asciiTheme="minorHAnsi" w:hAnsiTheme="minorHAnsi" w:cs="Arial"/>
          <w:bCs/>
          <w:lang w:val="es-VE"/>
        </w:rPr>
      </w:pPr>
      <w:r w:rsidRPr="00190D07">
        <w:rPr>
          <w:rFonts w:asciiTheme="minorHAnsi" w:hAnsiTheme="minorHAnsi" w:cs="Arial"/>
          <w:bCs/>
          <w:lang w:val="es-VE"/>
        </w:rPr>
        <w:t>Gestión de Inventario y Control de Stock: Conocimiento profundo de la rotación de mercancía, prevención de mermas (robos o caducidad), auditorías y gestión de la cadena de suministro.</w:t>
      </w:r>
    </w:p>
    <w:p w14:paraId="30A3D57C" w14:textId="159B7694" w:rsidR="00307795" w:rsidRPr="00190D07" w:rsidRDefault="00307795" w:rsidP="00307795">
      <w:pPr>
        <w:pStyle w:val="Prrafodelista"/>
        <w:numPr>
          <w:ilvl w:val="0"/>
          <w:numId w:val="38"/>
        </w:numPr>
        <w:jc w:val="both"/>
        <w:rPr>
          <w:rFonts w:asciiTheme="minorHAnsi" w:hAnsiTheme="minorHAnsi" w:cs="Arial"/>
          <w:bCs/>
          <w:lang w:val="es-VE"/>
        </w:rPr>
      </w:pPr>
      <w:r w:rsidRPr="00190D07">
        <w:rPr>
          <w:rFonts w:asciiTheme="minorHAnsi" w:hAnsiTheme="minorHAnsi" w:cs="Arial"/>
          <w:bCs/>
          <w:lang w:val="es-VE"/>
        </w:rPr>
        <w:t>Gestión, evaluación y</w:t>
      </w:r>
      <w:r w:rsidRPr="00190D07">
        <w:rPr>
          <w:rFonts w:asciiTheme="minorHAnsi" w:hAnsiTheme="minorHAnsi" w:cs="Arial"/>
          <w:bCs/>
          <w:lang w:val="es-VE"/>
        </w:rPr>
        <w:t xml:space="preserve"> </w:t>
      </w:r>
      <w:r w:rsidR="00190D07" w:rsidRPr="00190D07">
        <w:rPr>
          <w:rFonts w:asciiTheme="minorHAnsi" w:hAnsiTheme="minorHAnsi" w:cs="Arial"/>
          <w:bCs/>
          <w:lang w:val="es-VE"/>
        </w:rPr>
        <w:t>análisis</w:t>
      </w:r>
      <w:r w:rsidRPr="00190D07">
        <w:rPr>
          <w:rFonts w:asciiTheme="minorHAnsi" w:hAnsiTheme="minorHAnsi" w:cs="Arial"/>
          <w:bCs/>
          <w:lang w:val="es-VE"/>
        </w:rPr>
        <w:t xml:space="preserve"> de</w:t>
      </w:r>
      <w:r w:rsidRPr="00190D07">
        <w:rPr>
          <w:rFonts w:asciiTheme="minorHAnsi" w:hAnsiTheme="minorHAnsi" w:cs="Arial"/>
          <w:bCs/>
          <w:lang w:val="es-VE"/>
        </w:rPr>
        <w:t xml:space="preserve"> presupuestos, gestionar el margen de beneficio y dominar métricas de desempeño (KPIs).</w:t>
      </w:r>
    </w:p>
    <w:p w14:paraId="7CE8F5AC" w14:textId="77777777" w:rsidR="00307795" w:rsidRPr="00190D07" w:rsidRDefault="00307795" w:rsidP="00307795">
      <w:pPr>
        <w:pStyle w:val="Prrafodelista"/>
        <w:numPr>
          <w:ilvl w:val="0"/>
          <w:numId w:val="38"/>
        </w:numPr>
        <w:jc w:val="both"/>
        <w:rPr>
          <w:rFonts w:asciiTheme="minorHAnsi" w:hAnsiTheme="minorHAnsi" w:cs="Arial"/>
          <w:bCs/>
          <w:lang w:val="es-VE"/>
        </w:rPr>
      </w:pPr>
      <w:r w:rsidRPr="00190D07">
        <w:rPr>
          <w:rFonts w:asciiTheme="minorHAnsi" w:hAnsiTheme="minorHAnsi" w:cs="Arial"/>
          <w:bCs/>
          <w:lang w:val="es-VE"/>
        </w:rPr>
        <w:t>Dominio Tecnológico y Sistemas POS: Manejo experto de Sistemas de Punto de Venta (POS), plataformas de comercio electrónico y software para la gestión operativa.</w:t>
      </w:r>
    </w:p>
    <w:p w14:paraId="3DA79E69" w14:textId="6B39A2B0" w:rsidR="00307795" w:rsidRDefault="00307795" w:rsidP="00307795">
      <w:pPr>
        <w:pStyle w:val="Prrafodelista"/>
        <w:numPr>
          <w:ilvl w:val="0"/>
          <w:numId w:val="38"/>
        </w:numPr>
        <w:jc w:val="both"/>
        <w:rPr>
          <w:rFonts w:asciiTheme="minorHAnsi" w:hAnsiTheme="minorHAnsi" w:cs="Arial"/>
          <w:bCs/>
          <w:lang w:val="es-VE"/>
        </w:rPr>
      </w:pPr>
      <w:r w:rsidRPr="00190D07">
        <w:rPr>
          <w:rFonts w:asciiTheme="minorHAnsi" w:hAnsiTheme="minorHAnsi" w:cs="Arial"/>
          <w:bCs/>
          <w:lang w:val="es-VE"/>
        </w:rPr>
        <w:t xml:space="preserve">Criterio técnico para el diseño de </w:t>
      </w:r>
      <w:r w:rsidRPr="00190D07">
        <w:rPr>
          <w:rFonts w:asciiTheme="minorHAnsi" w:hAnsiTheme="minorHAnsi" w:cs="Arial"/>
          <w:bCs/>
          <w:lang w:val="es-VE"/>
        </w:rPr>
        <w:t>vitrinas</w:t>
      </w:r>
      <w:r w:rsidRPr="00190D07">
        <w:rPr>
          <w:rFonts w:asciiTheme="minorHAnsi" w:hAnsiTheme="minorHAnsi" w:cs="Arial"/>
          <w:bCs/>
          <w:lang w:val="es-VE"/>
        </w:rPr>
        <w:t xml:space="preserve">, la distribución del espacio en piso de </w:t>
      </w:r>
      <w:r w:rsidR="00190D07" w:rsidRPr="00190D07">
        <w:rPr>
          <w:rFonts w:asciiTheme="minorHAnsi" w:hAnsiTheme="minorHAnsi" w:cs="Arial"/>
          <w:bCs/>
          <w:lang w:val="es-VE"/>
        </w:rPr>
        <w:t>venta y</w:t>
      </w:r>
      <w:r w:rsidRPr="00190D07">
        <w:rPr>
          <w:rFonts w:asciiTheme="minorHAnsi" w:hAnsiTheme="minorHAnsi" w:cs="Arial"/>
          <w:bCs/>
          <w:lang w:val="es-VE"/>
        </w:rPr>
        <w:t xml:space="preserve"> la correcta exhibición de los productos.</w:t>
      </w:r>
    </w:p>
    <w:p w14:paraId="71A71C7A" w14:textId="77777777" w:rsidR="00190D07" w:rsidRDefault="00190D07" w:rsidP="00190D07">
      <w:pPr>
        <w:jc w:val="both"/>
        <w:rPr>
          <w:rFonts w:asciiTheme="minorHAnsi" w:hAnsiTheme="minorHAnsi" w:cs="Arial"/>
          <w:bCs/>
        </w:rPr>
      </w:pPr>
    </w:p>
    <w:p w14:paraId="5BDDB571" w14:textId="77777777" w:rsidR="00190D07" w:rsidRDefault="00190D07" w:rsidP="00190D07">
      <w:pPr>
        <w:jc w:val="both"/>
        <w:rPr>
          <w:rFonts w:asciiTheme="minorHAnsi" w:hAnsiTheme="minorHAnsi" w:cs="Arial"/>
          <w:bCs/>
        </w:rPr>
      </w:pPr>
    </w:p>
    <w:p w14:paraId="3F3EB524" w14:textId="77777777" w:rsidR="00190D07" w:rsidRPr="00190D07" w:rsidRDefault="00190D07" w:rsidP="00190D07">
      <w:pPr>
        <w:jc w:val="both"/>
        <w:rPr>
          <w:rFonts w:asciiTheme="minorHAnsi" w:hAnsiTheme="minorHAnsi" w:cs="Arial"/>
          <w:bCs/>
        </w:rPr>
      </w:pPr>
    </w:p>
    <w:p w14:paraId="62B246A8" w14:textId="5D7BF242" w:rsidR="00307795" w:rsidRPr="00190D07" w:rsidRDefault="00307795" w:rsidP="00307795">
      <w:pPr>
        <w:pStyle w:val="Prrafodelista"/>
        <w:numPr>
          <w:ilvl w:val="0"/>
          <w:numId w:val="38"/>
        </w:numPr>
        <w:jc w:val="both"/>
        <w:rPr>
          <w:rFonts w:asciiTheme="minorHAnsi" w:hAnsiTheme="minorHAnsi" w:cs="Arial"/>
          <w:bCs/>
          <w:lang w:val="es-VE"/>
        </w:rPr>
      </w:pPr>
      <w:r w:rsidRPr="00190D07">
        <w:rPr>
          <w:rFonts w:asciiTheme="minorHAnsi" w:hAnsiTheme="minorHAnsi" w:cs="Arial"/>
          <w:bCs/>
          <w:lang w:val="es-VE"/>
        </w:rPr>
        <w:t>Capacidad para unificar las operaciones de la tienda física con las ventas digitales, garantizando una experiencia de compra fluida para el consumidor.</w:t>
      </w:r>
    </w:p>
    <w:p w14:paraId="73135A79" w14:textId="77777777" w:rsidR="00307795" w:rsidRPr="00190D07" w:rsidRDefault="00307795" w:rsidP="00F95468">
      <w:pPr>
        <w:jc w:val="both"/>
        <w:rPr>
          <w:rFonts w:asciiTheme="minorHAnsi" w:hAnsiTheme="minorHAnsi" w:cs="Arial"/>
          <w:b/>
          <w:sz w:val="22"/>
          <w:szCs w:val="22"/>
        </w:rPr>
      </w:pPr>
    </w:p>
    <w:p w14:paraId="29485965" w14:textId="57DF462E" w:rsidR="00F95468" w:rsidRPr="00190D07" w:rsidRDefault="00F95468" w:rsidP="00F95468">
      <w:pPr>
        <w:jc w:val="both"/>
        <w:rPr>
          <w:rFonts w:asciiTheme="minorHAnsi" w:hAnsiTheme="minorHAnsi" w:cs="Arial"/>
          <w:b/>
          <w:sz w:val="22"/>
          <w:szCs w:val="22"/>
        </w:rPr>
      </w:pPr>
      <w:r w:rsidRPr="00190D07">
        <w:rPr>
          <w:rFonts w:asciiTheme="minorHAnsi" w:hAnsiTheme="minorHAnsi" w:cs="Arial"/>
          <w:b/>
          <w:sz w:val="22"/>
          <w:szCs w:val="22"/>
        </w:rPr>
        <w:t>Competencias claves:</w:t>
      </w:r>
    </w:p>
    <w:p w14:paraId="74743B95" w14:textId="77777777" w:rsidR="00CE5C71" w:rsidRPr="00190D07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2C1AF5F0" w14:textId="77777777" w:rsidR="00425834" w:rsidRPr="00190D07" w:rsidRDefault="00425834" w:rsidP="00425834">
      <w:pPr>
        <w:pStyle w:val="Prrafodelista"/>
        <w:numPr>
          <w:ilvl w:val="0"/>
          <w:numId w:val="39"/>
        </w:numPr>
        <w:rPr>
          <w:rFonts w:asciiTheme="minorHAnsi" w:hAnsiTheme="minorHAnsi" w:cstheme="minorHAnsi"/>
          <w:bCs/>
          <w:lang w:val="es-VE"/>
        </w:rPr>
      </w:pPr>
      <w:r w:rsidRPr="00190D07">
        <w:rPr>
          <w:rFonts w:asciiTheme="minorHAnsi" w:hAnsiTheme="minorHAnsi" w:cstheme="minorHAnsi"/>
          <w:bCs/>
          <w:lang w:val="es-VE"/>
        </w:rPr>
        <w:t>Liderazgo y Gestión de Equipos: Habilidad para inspirar, formar, retener talento y mantener un ambiente de trabajo altamente motivado.</w:t>
      </w:r>
    </w:p>
    <w:p w14:paraId="0B575C31" w14:textId="77777777" w:rsidR="00425834" w:rsidRPr="00190D07" w:rsidRDefault="00425834" w:rsidP="00425834">
      <w:pPr>
        <w:pStyle w:val="Prrafodelista"/>
        <w:numPr>
          <w:ilvl w:val="0"/>
          <w:numId w:val="39"/>
        </w:numPr>
        <w:rPr>
          <w:rFonts w:asciiTheme="minorHAnsi" w:hAnsiTheme="minorHAnsi" w:cstheme="minorHAnsi"/>
          <w:bCs/>
          <w:lang w:val="es-VE"/>
        </w:rPr>
      </w:pPr>
      <w:r w:rsidRPr="00190D07">
        <w:rPr>
          <w:rFonts w:asciiTheme="minorHAnsi" w:hAnsiTheme="minorHAnsi" w:cstheme="minorHAnsi"/>
          <w:bCs/>
          <w:lang w:val="es-VE"/>
        </w:rPr>
        <w:t>Orientación al Cliente y Resolución de Conflictos: Disposición para ofrecer una atención personalizada y capacidad para mediar y solucionar rápidamente cualquier queja o inconveniente.</w:t>
      </w:r>
    </w:p>
    <w:p w14:paraId="74739CBF" w14:textId="77777777" w:rsidR="00425834" w:rsidRPr="00190D07" w:rsidRDefault="00425834" w:rsidP="00425834">
      <w:pPr>
        <w:pStyle w:val="Prrafodelista"/>
        <w:numPr>
          <w:ilvl w:val="0"/>
          <w:numId w:val="39"/>
        </w:numPr>
        <w:rPr>
          <w:rFonts w:asciiTheme="minorHAnsi" w:hAnsiTheme="minorHAnsi" w:cstheme="minorHAnsi"/>
          <w:bCs/>
          <w:lang w:val="es-VE"/>
        </w:rPr>
      </w:pPr>
      <w:r w:rsidRPr="00190D07">
        <w:rPr>
          <w:rFonts w:asciiTheme="minorHAnsi" w:hAnsiTheme="minorHAnsi" w:cstheme="minorHAnsi"/>
          <w:bCs/>
          <w:lang w:val="es-VE"/>
        </w:rPr>
        <w:t>Pensamiento Analítico: Habilidad para evaluar datos de ventas, identificar tendencias y tomar decisiones informadas para mejorar el rendimiento comercial.</w:t>
      </w:r>
    </w:p>
    <w:p w14:paraId="2A1EB94B" w14:textId="31787029" w:rsidR="00CE5C71" w:rsidRPr="00190D07" w:rsidRDefault="00425834" w:rsidP="00425834">
      <w:pPr>
        <w:pStyle w:val="Prrafodelista"/>
        <w:numPr>
          <w:ilvl w:val="0"/>
          <w:numId w:val="39"/>
        </w:numPr>
        <w:rPr>
          <w:rFonts w:asciiTheme="minorHAnsi" w:hAnsiTheme="minorHAnsi" w:cstheme="minorHAnsi"/>
          <w:bCs/>
          <w:lang w:val="es-VE"/>
        </w:rPr>
      </w:pPr>
      <w:r w:rsidRPr="00190D07">
        <w:rPr>
          <w:rFonts w:asciiTheme="minorHAnsi" w:hAnsiTheme="minorHAnsi" w:cstheme="minorHAnsi"/>
          <w:bCs/>
          <w:lang w:val="es-VE"/>
        </w:rPr>
        <w:t>Organización y Adaptabilidad: Capacidad para realizar múltiples tareas a la vez en un entorno dinámico, gestionando el tiempo eficientemente y respondiendo rápido a los cambios del mercado</w:t>
      </w:r>
    </w:p>
    <w:p w14:paraId="77B736F4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01EF8E50" w14:textId="77777777" w:rsidR="00190D07" w:rsidRPr="00190D07" w:rsidRDefault="00190D07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1BC43ECC" w14:textId="77777777" w:rsidR="00362E84" w:rsidRPr="00190D07" w:rsidRDefault="00362E84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190D07">
        <w:rPr>
          <w:rFonts w:asciiTheme="minorHAnsi" w:hAnsiTheme="minorHAnsi" w:cstheme="minorHAnsi"/>
          <w:sz w:val="22"/>
          <w:szCs w:val="22"/>
        </w:rPr>
        <w:t>He recibido, leído y estoy al tanto de las actividades anteriores que coinciden con mi función.</w:t>
      </w:r>
    </w:p>
    <w:p w14:paraId="52A9DB2B" w14:textId="77777777" w:rsidR="00362E84" w:rsidRPr="00190D07" w:rsidRDefault="00362E84" w:rsidP="00362E84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949F043" w14:textId="03CD9F2E" w:rsidR="00362E84" w:rsidRDefault="00362E84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 w:rsidRPr="00190D07">
        <w:rPr>
          <w:rFonts w:asciiTheme="minorHAnsi" w:hAnsiTheme="minorHAnsi" w:cstheme="minorHAnsi"/>
          <w:sz w:val="22"/>
          <w:szCs w:val="22"/>
        </w:rPr>
        <w:t>Lugar y Fecha ___________________________</w:t>
      </w:r>
      <w:r w:rsidRPr="00190D07">
        <w:rPr>
          <w:rFonts w:asciiTheme="minorHAnsi" w:hAnsiTheme="minorHAnsi" w:cstheme="minorHAnsi"/>
          <w:sz w:val="22"/>
          <w:szCs w:val="22"/>
        </w:rPr>
        <w:tab/>
      </w:r>
      <w:r w:rsidRPr="00190D07">
        <w:rPr>
          <w:rFonts w:asciiTheme="minorHAnsi" w:hAnsiTheme="minorHAnsi" w:cstheme="minorHAnsi"/>
          <w:sz w:val="22"/>
          <w:szCs w:val="22"/>
        </w:rPr>
        <w:tab/>
        <w:t>Firma del empleado ___________________________</w:t>
      </w:r>
    </w:p>
    <w:sectPr w:rsidR="00362E84" w:rsidSect="00892218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69626" w14:textId="77777777" w:rsidR="00A0645B" w:rsidRPr="00190D07" w:rsidRDefault="00A0645B">
      <w:r w:rsidRPr="00190D07">
        <w:separator/>
      </w:r>
    </w:p>
  </w:endnote>
  <w:endnote w:type="continuationSeparator" w:id="0">
    <w:p w14:paraId="6CF9BBEB" w14:textId="77777777" w:rsidR="00A0645B" w:rsidRPr="00190D07" w:rsidRDefault="00A0645B">
      <w:r w:rsidRPr="00190D0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F110" w14:textId="77777777" w:rsidR="0030713E" w:rsidRPr="00190D07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3EC2" w14:textId="77777777" w:rsidR="00A0645B" w:rsidRPr="00190D07" w:rsidRDefault="00A0645B">
      <w:r w:rsidRPr="00190D07">
        <w:separator/>
      </w:r>
    </w:p>
  </w:footnote>
  <w:footnote w:type="continuationSeparator" w:id="0">
    <w:p w14:paraId="318DFA93" w14:textId="77777777" w:rsidR="00A0645B" w:rsidRPr="00190D07" w:rsidRDefault="00A0645B">
      <w:r w:rsidRPr="00190D0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A133" w14:textId="77777777" w:rsidR="00065373" w:rsidRPr="00190D07" w:rsidRDefault="00065373" w:rsidP="00065373">
    <w:pPr>
      <w:pStyle w:val="Encabezado"/>
      <w:tabs>
        <w:tab w:val="clear" w:pos="4320"/>
        <w:tab w:val="clear" w:pos="8640"/>
        <w:tab w:val="left" w:pos="8676"/>
      </w:tabs>
    </w:pPr>
    <w:r w:rsidRPr="00190D07">
      <w:rPr>
        <w:rFonts w:asciiTheme="minorHAnsi" w:hAnsiTheme="minorHAnsi" w:cs="Arial"/>
        <w:sz w:val="22"/>
        <w:szCs w:val="22"/>
      </w:rPr>
      <w:drawing>
        <wp:anchor distT="0" distB="0" distL="114300" distR="114300" simplePos="0" relativeHeight="251661312" behindDoc="1" locked="0" layoutInCell="1" allowOverlap="1" wp14:anchorId="20F8FC1E" wp14:editId="0AECD588">
          <wp:simplePos x="0" y="0"/>
          <wp:positionH relativeFrom="column">
            <wp:posOffset>5631180</wp:posOffset>
          </wp:positionH>
          <wp:positionV relativeFrom="paragraph">
            <wp:posOffset>99060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190D07">
      <w:drawing>
        <wp:anchor distT="0" distB="0" distL="114300" distR="114300" simplePos="0" relativeHeight="251660288" behindDoc="1" locked="0" layoutInCell="1" allowOverlap="1" wp14:anchorId="3AC87296" wp14:editId="36E0B677">
          <wp:simplePos x="0" y="0"/>
          <wp:positionH relativeFrom="margin">
            <wp:posOffset>5631180</wp:posOffset>
          </wp:positionH>
          <wp:positionV relativeFrom="paragraph">
            <wp:posOffset>-144780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90D07">
      <w:drawing>
        <wp:anchor distT="0" distB="0" distL="114300" distR="114300" simplePos="0" relativeHeight="251659264" behindDoc="1" locked="0" layoutInCell="1" allowOverlap="1" wp14:anchorId="65C4C221" wp14:editId="48585018">
          <wp:simplePos x="0" y="0"/>
          <wp:positionH relativeFrom="margin">
            <wp:posOffset>30480</wp:posOffset>
          </wp:positionH>
          <wp:positionV relativeFrom="paragraph">
            <wp:posOffset>-279700</wp:posOffset>
          </wp:positionV>
          <wp:extent cx="556260" cy="710865"/>
          <wp:effectExtent l="0" t="0" r="0" b="0"/>
          <wp:wrapNone/>
          <wp:docPr id="506014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322" cy="718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90D0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D4D"/>
    <w:multiLevelType w:val="hybridMultilevel"/>
    <w:tmpl w:val="E9FC05A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7430E"/>
    <w:multiLevelType w:val="hybridMultilevel"/>
    <w:tmpl w:val="422C26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82527"/>
    <w:multiLevelType w:val="hybridMultilevel"/>
    <w:tmpl w:val="FF5C3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55B0C"/>
    <w:multiLevelType w:val="hybridMultilevel"/>
    <w:tmpl w:val="5D20232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22FFF"/>
    <w:multiLevelType w:val="hybridMultilevel"/>
    <w:tmpl w:val="FB00ECB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B4011"/>
    <w:multiLevelType w:val="hybridMultilevel"/>
    <w:tmpl w:val="FB4C142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102AC"/>
    <w:multiLevelType w:val="hybridMultilevel"/>
    <w:tmpl w:val="70F284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66D16"/>
    <w:multiLevelType w:val="hybridMultilevel"/>
    <w:tmpl w:val="6CE6328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71DFE"/>
    <w:multiLevelType w:val="hybridMultilevel"/>
    <w:tmpl w:val="B00663A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906AEC">
      <w:numFmt w:val="bullet"/>
      <w:lvlText w:val="•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994ACF"/>
    <w:multiLevelType w:val="hybridMultilevel"/>
    <w:tmpl w:val="7B9A460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45C52"/>
    <w:multiLevelType w:val="hybridMultilevel"/>
    <w:tmpl w:val="DCFA265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60F08"/>
    <w:multiLevelType w:val="hybridMultilevel"/>
    <w:tmpl w:val="C22A4AE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FA41CF"/>
    <w:multiLevelType w:val="hybridMultilevel"/>
    <w:tmpl w:val="787CBBB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612DE"/>
    <w:multiLevelType w:val="hybridMultilevel"/>
    <w:tmpl w:val="E3C0010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5D6B26"/>
    <w:multiLevelType w:val="hybridMultilevel"/>
    <w:tmpl w:val="4A00772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7A7351"/>
    <w:multiLevelType w:val="hybridMultilevel"/>
    <w:tmpl w:val="70F8368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D21438"/>
    <w:multiLevelType w:val="hybridMultilevel"/>
    <w:tmpl w:val="AFEC61C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C1738C"/>
    <w:multiLevelType w:val="hybridMultilevel"/>
    <w:tmpl w:val="032875A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453742">
    <w:abstractNumId w:val="11"/>
  </w:num>
  <w:num w:numId="2" w16cid:durableId="1706709527">
    <w:abstractNumId w:val="13"/>
  </w:num>
  <w:num w:numId="3" w16cid:durableId="1827933718">
    <w:abstractNumId w:val="14"/>
  </w:num>
  <w:num w:numId="4" w16cid:durableId="1500533967">
    <w:abstractNumId w:val="30"/>
  </w:num>
  <w:num w:numId="5" w16cid:durableId="1145663121">
    <w:abstractNumId w:val="8"/>
  </w:num>
  <w:num w:numId="6" w16cid:durableId="314996692">
    <w:abstractNumId w:val="7"/>
  </w:num>
  <w:num w:numId="7" w16cid:durableId="2132282114">
    <w:abstractNumId w:val="28"/>
  </w:num>
  <w:num w:numId="8" w16cid:durableId="1413694937">
    <w:abstractNumId w:val="29"/>
  </w:num>
  <w:num w:numId="9" w16cid:durableId="1326974669">
    <w:abstractNumId w:val="23"/>
  </w:num>
  <w:num w:numId="10" w16cid:durableId="1289387392">
    <w:abstractNumId w:val="18"/>
  </w:num>
  <w:num w:numId="11" w16cid:durableId="1980454578">
    <w:abstractNumId w:val="26"/>
  </w:num>
  <w:num w:numId="12" w16cid:durableId="925261707">
    <w:abstractNumId w:val="19"/>
  </w:num>
  <w:num w:numId="13" w16cid:durableId="300892800">
    <w:abstractNumId w:val="37"/>
  </w:num>
  <w:num w:numId="14" w16cid:durableId="1807310698">
    <w:abstractNumId w:val="27"/>
  </w:num>
  <w:num w:numId="15" w16cid:durableId="1351027612">
    <w:abstractNumId w:val="33"/>
  </w:num>
  <w:num w:numId="16" w16cid:durableId="1190487803">
    <w:abstractNumId w:val="22"/>
  </w:num>
  <w:num w:numId="17" w16cid:durableId="1721317915">
    <w:abstractNumId w:val="16"/>
  </w:num>
  <w:num w:numId="18" w16cid:durableId="1834104850">
    <w:abstractNumId w:val="3"/>
  </w:num>
  <w:num w:numId="19" w16cid:durableId="1196963848">
    <w:abstractNumId w:val="32"/>
  </w:num>
  <w:num w:numId="20" w16cid:durableId="367990842">
    <w:abstractNumId w:val="35"/>
  </w:num>
  <w:num w:numId="21" w16cid:durableId="959413189">
    <w:abstractNumId w:val="17"/>
  </w:num>
  <w:num w:numId="22" w16cid:durableId="196478957">
    <w:abstractNumId w:val="4"/>
  </w:num>
  <w:num w:numId="23" w16cid:durableId="1269503473">
    <w:abstractNumId w:val="0"/>
  </w:num>
  <w:num w:numId="24" w16cid:durableId="318770016">
    <w:abstractNumId w:val="5"/>
  </w:num>
  <w:num w:numId="25" w16cid:durableId="1582060689">
    <w:abstractNumId w:val="39"/>
  </w:num>
  <w:num w:numId="26" w16cid:durableId="1372539698">
    <w:abstractNumId w:val="38"/>
  </w:num>
  <w:num w:numId="27" w16cid:durableId="1829134280">
    <w:abstractNumId w:val="20"/>
  </w:num>
  <w:num w:numId="28" w16cid:durableId="561794720">
    <w:abstractNumId w:val="6"/>
  </w:num>
  <w:num w:numId="29" w16cid:durableId="1383555460">
    <w:abstractNumId w:val="31"/>
  </w:num>
  <w:num w:numId="30" w16cid:durableId="726563711">
    <w:abstractNumId w:val="2"/>
  </w:num>
  <w:num w:numId="31" w16cid:durableId="701128460">
    <w:abstractNumId w:val="12"/>
  </w:num>
  <w:num w:numId="32" w16cid:durableId="560209765">
    <w:abstractNumId w:val="9"/>
  </w:num>
  <w:num w:numId="33" w16cid:durableId="86929907">
    <w:abstractNumId w:val="21"/>
  </w:num>
  <w:num w:numId="34" w16cid:durableId="579829152">
    <w:abstractNumId w:val="15"/>
  </w:num>
  <w:num w:numId="35" w16cid:durableId="1630815781">
    <w:abstractNumId w:val="24"/>
  </w:num>
  <w:num w:numId="36" w16cid:durableId="453523195">
    <w:abstractNumId w:val="34"/>
  </w:num>
  <w:num w:numId="37" w16cid:durableId="662195780">
    <w:abstractNumId w:val="25"/>
  </w:num>
  <w:num w:numId="38" w16cid:durableId="1594121902">
    <w:abstractNumId w:val="1"/>
  </w:num>
  <w:num w:numId="39" w16cid:durableId="180122537">
    <w:abstractNumId w:val="36"/>
  </w:num>
  <w:num w:numId="40" w16cid:durableId="1442476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s-VE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9F"/>
    <w:rsid w:val="00011E36"/>
    <w:rsid w:val="00020E98"/>
    <w:rsid w:val="00030AD7"/>
    <w:rsid w:val="00036E52"/>
    <w:rsid w:val="00051952"/>
    <w:rsid w:val="00064ABB"/>
    <w:rsid w:val="00065373"/>
    <w:rsid w:val="0007455A"/>
    <w:rsid w:val="000820DC"/>
    <w:rsid w:val="000A167F"/>
    <w:rsid w:val="000A5CED"/>
    <w:rsid w:val="000B11C1"/>
    <w:rsid w:val="000B5B46"/>
    <w:rsid w:val="000C535E"/>
    <w:rsid w:val="000E001D"/>
    <w:rsid w:val="000E4D55"/>
    <w:rsid w:val="000F7DED"/>
    <w:rsid w:val="0010068A"/>
    <w:rsid w:val="00181430"/>
    <w:rsid w:val="00190D07"/>
    <w:rsid w:val="001D0022"/>
    <w:rsid w:val="001F417C"/>
    <w:rsid w:val="00223B6A"/>
    <w:rsid w:val="002323A6"/>
    <w:rsid w:val="00242C5E"/>
    <w:rsid w:val="002615BE"/>
    <w:rsid w:val="00274618"/>
    <w:rsid w:val="00275827"/>
    <w:rsid w:val="00286A48"/>
    <w:rsid w:val="00291C2E"/>
    <w:rsid w:val="002933B5"/>
    <w:rsid w:val="0029400A"/>
    <w:rsid w:val="002A5181"/>
    <w:rsid w:val="002A585E"/>
    <w:rsid w:val="002D01E2"/>
    <w:rsid w:val="002D23D2"/>
    <w:rsid w:val="002D7291"/>
    <w:rsid w:val="002E29D9"/>
    <w:rsid w:val="002E2D0B"/>
    <w:rsid w:val="002F2979"/>
    <w:rsid w:val="0030713E"/>
    <w:rsid w:val="00307795"/>
    <w:rsid w:val="00310457"/>
    <w:rsid w:val="00323F83"/>
    <w:rsid w:val="0033565B"/>
    <w:rsid w:val="003472E1"/>
    <w:rsid w:val="00362E84"/>
    <w:rsid w:val="003718E1"/>
    <w:rsid w:val="00387A88"/>
    <w:rsid w:val="003936A6"/>
    <w:rsid w:val="0039580E"/>
    <w:rsid w:val="003B4F57"/>
    <w:rsid w:val="003E1593"/>
    <w:rsid w:val="00402E66"/>
    <w:rsid w:val="00410D40"/>
    <w:rsid w:val="00425834"/>
    <w:rsid w:val="004261FF"/>
    <w:rsid w:val="004509C0"/>
    <w:rsid w:val="00453651"/>
    <w:rsid w:val="004551B1"/>
    <w:rsid w:val="0045693F"/>
    <w:rsid w:val="00496FA7"/>
    <w:rsid w:val="004A3FAA"/>
    <w:rsid w:val="004A47FB"/>
    <w:rsid w:val="004B19B2"/>
    <w:rsid w:val="004B1BAD"/>
    <w:rsid w:val="004F4C61"/>
    <w:rsid w:val="00501384"/>
    <w:rsid w:val="005138B7"/>
    <w:rsid w:val="00516065"/>
    <w:rsid w:val="005209C3"/>
    <w:rsid w:val="00523AB2"/>
    <w:rsid w:val="0053515F"/>
    <w:rsid w:val="005730BD"/>
    <w:rsid w:val="0057335F"/>
    <w:rsid w:val="00575FCE"/>
    <w:rsid w:val="005817C0"/>
    <w:rsid w:val="00596C9C"/>
    <w:rsid w:val="005A2639"/>
    <w:rsid w:val="005A7A70"/>
    <w:rsid w:val="005C5C2A"/>
    <w:rsid w:val="005D5448"/>
    <w:rsid w:val="005E043E"/>
    <w:rsid w:val="005E21EA"/>
    <w:rsid w:val="005E349F"/>
    <w:rsid w:val="005E6FD1"/>
    <w:rsid w:val="005F00A2"/>
    <w:rsid w:val="00641A83"/>
    <w:rsid w:val="00682774"/>
    <w:rsid w:val="00686BF2"/>
    <w:rsid w:val="006960A1"/>
    <w:rsid w:val="006961BA"/>
    <w:rsid w:val="006D778D"/>
    <w:rsid w:val="006E3BCA"/>
    <w:rsid w:val="006E6B15"/>
    <w:rsid w:val="006F33A0"/>
    <w:rsid w:val="0070539E"/>
    <w:rsid w:val="0071285B"/>
    <w:rsid w:val="0071490B"/>
    <w:rsid w:val="00735D0D"/>
    <w:rsid w:val="00737328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4186"/>
    <w:rsid w:val="007E0E2F"/>
    <w:rsid w:val="007E5D2C"/>
    <w:rsid w:val="00801C0A"/>
    <w:rsid w:val="008804D9"/>
    <w:rsid w:val="00887B83"/>
    <w:rsid w:val="00892218"/>
    <w:rsid w:val="008A3194"/>
    <w:rsid w:val="008A5E5D"/>
    <w:rsid w:val="008B2D2D"/>
    <w:rsid w:val="008C1DD0"/>
    <w:rsid w:val="008C7886"/>
    <w:rsid w:val="009049FF"/>
    <w:rsid w:val="009126CE"/>
    <w:rsid w:val="00924749"/>
    <w:rsid w:val="009313E7"/>
    <w:rsid w:val="0093425E"/>
    <w:rsid w:val="009451E9"/>
    <w:rsid w:val="0095612F"/>
    <w:rsid w:val="009734EA"/>
    <w:rsid w:val="00977DA8"/>
    <w:rsid w:val="00997018"/>
    <w:rsid w:val="009A49BE"/>
    <w:rsid w:val="009B1712"/>
    <w:rsid w:val="009B2A77"/>
    <w:rsid w:val="009C50BD"/>
    <w:rsid w:val="009C67F7"/>
    <w:rsid w:val="009E06E9"/>
    <w:rsid w:val="009F77E5"/>
    <w:rsid w:val="00A00321"/>
    <w:rsid w:val="00A0645B"/>
    <w:rsid w:val="00A2365C"/>
    <w:rsid w:val="00A30716"/>
    <w:rsid w:val="00A3435F"/>
    <w:rsid w:val="00A37346"/>
    <w:rsid w:val="00A402F8"/>
    <w:rsid w:val="00A61099"/>
    <w:rsid w:val="00A73590"/>
    <w:rsid w:val="00A76EF0"/>
    <w:rsid w:val="00A95C11"/>
    <w:rsid w:val="00AA25E8"/>
    <w:rsid w:val="00AB2C94"/>
    <w:rsid w:val="00AD02AC"/>
    <w:rsid w:val="00AE3178"/>
    <w:rsid w:val="00AF39B7"/>
    <w:rsid w:val="00B01FA3"/>
    <w:rsid w:val="00B1170A"/>
    <w:rsid w:val="00B2309C"/>
    <w:rsid w:val="00B239E4"/>
    <w:rsid w:val="00B25E81"/>
    <w:rsid w:val="00B2706F"/>
    <w:rsid w:val="00B474A0"/>
    <w:rsid w:val="00B47B08"/>
    <w:rsid w:val="00B62BF6"/>
    <w:rsid w:val="00B8595C"/>
    <w:rsid w:val="00B94FD0"/>
    <w:rsid w:val="00BD7BE9"/>
    <w:rsid w:val="00BE7015"/>
    <w:rsid w:val="00C17A6E"/>
    <w:rsid w:val="00C22FA8"/>
    <w:rsid w:val="00C23EF2"/>
    <w:rsid w:val="00C33AF4"/>
    <w:rsid w:val="00C41EC3"/>
    <w:rsid w:val="00C46FBB"/>
    <w:rsid w:val="00C57FEE"/>
    <w:rsid w:val="00C600AD"/>
    <w:rsid w:val="00C638CC"/>
    <w:rsid w:val="00C75B52"/>
    <w:rsid w:val="00C8287C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17B9"/>
    <w:rsid w:val="00CE5C71"/>
    <w:rsid w:val="00CF18C8"/>
    <w:rsid w:val="00D02B1F"/>
    <w:rsid w:val="00D40C50"/>
    <w:rsid w:val="00D4264B"/>
    <w:rsid w:val="00D960EE"/>
    <w:rsid w:val="00DA18E6"/>
    <w:rsid w:val="00DA447F"/>
    <w:rsid w:val="00DE2C67"/>
    <w:rsid w:val="00DF6473"/>
    <w:rsid w:val="00E07988"/>
    <w:rsid w:val="00E1314C"/>
    <w:rsid w:val="00E13393"/>
    <w:rsid w:val="00E22B15"/>
    <w:rsid w:val="00E27A31"/>
    <w:rsid w:val="00E3791F"/>
    <w:rsid w:val="00E52D7D"/>
    <w:rsid w:val="00E775F1"/>
    <w:rsid w:val="00E82E44"/>
    <w:rsid w:val="00E95BA4"/>
    <w:rsid w:val="00E96E4C"/>
    <w:rsid w:val="00EB73D1"/>
    <w:rsid w:val="00EC190D"/>
    <w:rsid w:val="00ED03AE"/>
    <w:rsid w:val="00ED38E0"/>
    <w:rsid w:val="00ED653A"/>
    <w:rsid w:val="00EF0568"/>
    <w:rsid w:val="00EF6B5D"/>
    <w:rsid w:val="00F014AD"/>
    <w:rsid w:val="00F043D4"/>
    <w:rsid w:val="00F1195E"/>
    <w:rsid w:val="00F15FC6"/>
    <w:rsid w:val="00F20AA4"/>
    <w:rsid w:val="00F33831"/>
    <w:rsid w:val="00F3561D"/>
    <w:rsid w:val="00F54B14"/>
    <w:rsid w:val="00F564EF"/>
    <w:rsid w:val="00F56D93"/>
    <w:rsid w:val="00F9346B"/>
    <w:rsid w:val="00F95468"/>
    <w:rsid w:val="00FB08F4"/>
    <w:rsid w:val="00FB21CA"/>
    <w:rsid w:val="00FB46BD"/>
    <w:rsid w:val="00FC64D4"/>
    <w:rsid w:val="00FD0CF6"/>
    <w:rsid w:val="00FD37E8"/>
    <w:rsid w:val="00FD399C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218"/>
    <w:rPr>
      <w:rFonts w:ascii="Arial" w:hAnsi="Arial"/>
      <w:lang w:val="es-VE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link w:val="EncabezadoCar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065373"/>
    <w:rPr>
      <w:rFonts w:ascii="Arial" w:hAnsi="Arial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D960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B36E6-A212-490C-B038-419D5FAF7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LETTER1.dot</Template>
  <TotalTime>10</TotalTime>
  <Pages>2</Pages>
  <Words>459</Words>
  <Characters>2530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Evelia Manzo</cp:lastModifiedBy>
  <cp:revision>6</cp:revision>
  <cp:lastPrinted>2010-06-07T17:26:00Z</cp:lastPrinted>
  <dcterms:created xsi:type="dcterms:W3CDTF">2026-07-06T17:10:00Z</dcterms:created>
  <dcterms:modified xsi:type="dcterms:W3CDTF">2026-07-06T17:21:00Z</dcterms:modified>
</cp:coreProperties>
</file>